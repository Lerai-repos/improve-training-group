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ns5="http://schemas.openxmlformats.org/drawingml/2006/main" xmlns:ns6="http://schemas.openxmlformats.org/drawingml/2006/picture" xmlns:ns8="http://schemas.microsoft.com/office/drawing/2010/main" mc:Ignorable="w14 w15 w16se w16cid w16 w16cex w16sdtdh w16sdtfl w16du wp14">
  <w:body>
    <w:p w14:paraId="60F0AB16" w14:textId="77777777" w:rsidR="00005BEF" w:rsidRDefault="008D3F8F">
      <w:r>
        <w:rPr>
          <w:rFonts w:ascii="Times New Roman" w:eastAsia="Times New Roman" w:hAnsi="Times New Roman" w:cs="Times New Roman"/>
          <w:noProof/>
          <w:sz w:val="24"/>
          <w:lang w:eastAsia="nl-NL"/>
        </w:rPr>
        <w:drawing>
          <wp:anchor distT="0" distB="0" distL="114300" distR="114300" simplePos="0" relativeHeight="251689471" behindDoc="0" locked="0" layoutInCell="1" allowOverlap="1" wp14:anchorId="768A5E49" wp14:editId="35501CDE">
            <wp:simplePos x="0" y="0"/>
            <wp:positionH relativeFrom="column">
              <wp:posOffset>4814199</wp:posOffset>
            </wp:positionH>
            <wp:positionV relativeFrom="paragraph">
              <wp:posOffset>8448040</wp:posOffset>
            </wp:positionV>
            <wp:extent cx="1544209" cy="289560"/>
            <wp:effectExtent l="0" t="0" r="5715" b="2540"/>
            <wp:wrapNone/>
            <wp:docPr id="304600071" name="Afbeelding 1" descr="Afbeelding met Graphics, Lettertype, grafische vormgeving, ontwerp&#10;&#10;Automatisch gegenereerde beschrijving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212058819" name="Afbeelding 1" descr="Afbeelding met Graphics, Lettertype, grafische vormgeving, ontwerp&#10;&#10;Automatisch gegenereerde beschrijving"/>
                    <ns6:cNvPicPr/>
                  </ns6:nvPicPr>
                  <ns6:blipFill>
                    <ns5:blip r:embed="rId10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544209" cy="2895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2271" w:rsidRPr="00074E8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703E59" wp14:editId="3614C409">
                <wp:simplePos x="0" y="0"/>
                <wp:positionH relativeFrom="column">
                  <wp:posOffset>-899795</wp:posOffset>
                </wp:positionH>
                <wp:positionV relativeFrom="paragraph">
                  <wp:posOffset>8314055</wp:posOffset>
                </wp:positionV>
                <wp:extent cx="8093710" cy="576580"/>
                <wp:effectExtent l="0" t="0" r="0" b="0"/>
                <wp:wrapThrough wrapText="bothSides">
                  <wp:wrapPolygon edited="0">
                    <wp:start x="0" y="0"/>
                    <wp:lineTo x="0" y="21004"/>
                    <wp:lineTo x="21556" y="21004"/>
                    <wp:lineTo x="21556" y="0"/>
                    <wp:lineTo x="0" y="0"/>
                  </wp:wrapPolygon>
                </wp:wrapThrough>
                <wp:docPr id="17" name="Rechthoek 17"/>
                <wp:cNvGraphicFramePr/>
                <ns5:graphic>
                  <ns5:graphicData uri="http://schemas.microsoft.com/office/word/2010/wordprocessingShape">
                    <wps:wsp>
                      <wps:cNvSpPr/>
                      <wps:spPr>
                        <ns5:xfrm>
                          <ns5:off x="0" y="0"/>
                          <ns5:ext cx="8093710" cy="57658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noFill/>
                        </ns5:ln>
                      </wps:spPr>
                      <wps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wps:style>
                      <wps:txbx>
                        <w:txbxContent>
                          <w:p w14:paraId="45543F36" w14:textId="77777777" w:rsidR="007F2271" w:rsidRPr="007F2271" w:rsidRDefault="007F2271" w:rsidP="007F2271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lang w:eastAsia="nl-NL"/>
                              </w:rPr>
                            </w:pPr>
                          </w:p>
                          <w:p w14:paraId="4C09C76B" w14:textId="77777777" w:rsidR="007F2271" w:rsidRDefault="007F2271" w:rsidP="007F22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03E59" id="Rechthoek 17" o:spid="_x0000_s1026" style="position:absolute;margin-left:-70.85pt;margin-top:654.65pt;width:637.3pt;height:45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" fillcolor="white [3212]" stroked="f" strokeweight="1pt">
                <v:textbox>
                  <w:txbxContent>
                    <w:p w14:paraId="45543F36" w14:textId="77777777" w:rsidR="007F2271" w:rsidRPr="007F2271" w:rsidRDefault="007F2271" w:rsidP="007F2271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lang w:eastAsia="nl-NL"/>
                        </w:rPr>
                      </w:pPr>
                    </w:p>
                    <w:p w14:paraId="4C09C76B" w14:textId="77777777" w:rsidR="007F2271" w:rsidRDefault="007F2271" w:rsidP="007F2271">
                      <w:pPr>
                        <w:jc w:val="center"/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FF0EE9" w:rsidRPr="00005BEF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55B14FBB" wp14:editId="0E4C9732">
                <wp:simplePos x="0" y="0"/>
                <wp:positionH relativeFrom="column">
                  <wp:posOffset>-71552</wp:posOffset>
                </wp:positionH>
                <wp:positionV relativeFrom="paragraph">
                  <wp:posOffset>-101600</wp:posOffset>
                </wp:positionV>
                <wp:extent cx="5372100" cy="982493"/>
                <wp:effectExtent l="0" t="0" r="0" b="0"/>
                <wp:wrapNone/>
                <wp:docPr id="6" name="Tekstvak 2"/>
                <wp:cNvGraphicFramePr>
                  <ns5:graphicFrameLocks/>
                </wp:cNvGraphicFramePr>
                <ns5:graphic>
                  <ns5:graphicData uri="http://schemas.microsoft.com/office/word/2010/wordprocessingShape">
                    <wps:wsp>
                      <wps:cNvSpPr txBox="1">
                        <ns5:spLocks noChangeArrowheads="1"/>
                      </wps:cNvSpPr>
                      <wps:spPr bwMode="auto">
                        <ns5:xfrm>
                          <ns5:off x="0" y="0"/>
                          <ns5:ext cx="5372100" cy="982493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wps:spPr>
                      <wps:txbx>
                        <w:txbxContent>
                          <w:p w14:paraId="23D5C4C4" w14:textId="77777777" w:rsidR="00005BEF" w:rsidRPr="00FF0EE9" w:rsidRDefault="00005BEF" w:rsidP="00005BE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FF0EE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  <w:t>Briefing.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B14FB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7" type="#_x0000_t202" style="position:absolute;margin-left:-5.65pt;margin-top:-8pt;width:423pt;height:77.3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" filled="f" stroked="f">
                <v:textbox>
                  <w:txbxContent>
                    <w:p w14:paraId="23D5C4C4" w14:textId="77777777" w:rsidR="00005BEF" w:rsidRPr="00FF0EE9" w:rsidRDefault="00005BEF" w:rsidP="00005BE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</w:pPr>
                      <w:r w:rsidRPr="00FF0EE9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  <w:t>Briefing.</w:t>
                      </w:r>
                    </w:p>
                  </w:txbxContent>
                </v:textbox>
              </v:shape>
            </w:pict>
          </mc:Fallback>
        </mc:AlternateContent>
      </w:r>
      <w:r w:rsidR="00005BEF" w:rsidRPr="00005BEF">
        <w:rPr>
          <w:noProof/>
        </w:rPr>
        <w:drawing>
          <wp:anchor distT="0" distB="0" distL="114300" distR="114300" simplePos="0" relativeHeight="251656192" behindDoc="0" locked="0" layoutInCell="1" allowOverlap="1" wp14:anchorId="2B511FF9" wp14:editId="62445FE2">
            <wp:simplePos x="0" y="0"/>
            <wp:positionH relativeFrom="column">
              <wp:posOffset>-991870</wp:posOffset>
            </wp:positionH>
            <wp:positionV relativeFrom="paragraph">
              <wp:posOffset>-953135</wp:posOffset>
            </wp:positionV>
            <wp:extent cx="7683500" cy="10868660"/>
            <wp:effectExtent l="0" t="0" r="0" b="8890"/>
            <wp:wrapNone/>
            <wp:docPr id="1" name="Afbeelding 1" descr="voorpagina_def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2" descr="voorpagina_def"/>
                    <ns6:cNvPicPr>
                      <ns5:picLocks noChangeAspect="1" noChangeArrowheads="1"/>
                    </ns6:cNvPicPr>
                  </ns6:nvPicPr>
                  <ns6:blipFill>
                    <ns5:blip r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7683500" cy="1086866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BEF">
        <w:br w:type="page"/>
      </w:r>
    </w:p>
    <w:p w14:paraId="0BE063C8" w14:textId="77777777" w:rsidR="00005BEF" w:rsidRDefault="00B70423" w:rsidP="00F03705">
      <w:pPr>
        <w:pStyle w:val="Kop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519" behindDoc="0" locked="0" layoutInCell="1" allowOverlap="1" wp14:anchorId="741F456D" wp14:editId="6EB76F1D">
                <wp:simplePos x="0" y="0"/>
                <wp:positionH relativeFrom="column">
                  <wp:posOffset>-80645</wp:posOffset>
                </wp:positionH>
                <wp:positionV relativeFrom="paragraph">
                  <wp:posOffset>8297825</wp:posOffset>
                </wp:positionV>
                <wp:extent cx="5960140" cy="616688"/>
                <wp:effectExtent l="0" t="0" r="8890" b="18415"/>
                <wp:wrapNone/>
                <wp:docPr id="900081498" name="Tekstvak 1"/>
                <wp:cNvGraphicFramePr/>
                <ns5:graphic>
                  <ns5:graphicData uri="http://schemas.microsoft.com/office/word/2010/wordprocessingShape">
                    <wps:wsp>
                      <wps:cNvSpPr txBox="1"/>
                      <wps:spPr>
                        <ns5:xfrm>
                          <ns5:off x="0" y="0"/>
                          <ns5:ext cx="5960140" cy="616688"/>
                        </ns5:xfrm>
                        <ns5:prstGeom prst="rect">
                          <ns5:avLst/>
                        </ns5:prstGeom>
                        <ns5:solidFill>
                          <ns5:schemeClr val="bg1">
                            <ns5:lumMod val="95000"/>
                          </ns5:schemeClr>
                        </ns5:solidFill>
                        <ns5:ln w="6350">
                          <ns5:solidFill>
                            <ns5:prstClr val="black"/>
                          </ns5:solidFill>
                        </ns5:ln>
                      </wps:spPr>
                      <wps:txbx>
                        <w:txbxContent>
                          <w:p w14:paraId="68A37303" w14:textId="00C44FFF" w:rsidR="00B70423" w:rsidRPr="00E40D17" w:rsidRDefault="007D1213" w:rsidP="00B70423">
                            <w:pPr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color w:val="000000"/>
                                <w:sz w:val="22"/>
                                <w:szCs w:val="22"/>
                              </w:rPr>
                              <w:t>Indien er tussen de trainer en Improve Training Group BV een opdrachtovereenkomst is afgesloten, valt deze briefing onder deze overeenkomst.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F456D" id="Tekstvak 1" o:spid="_x0000_s1028" type="#_x0000_t202" style="position:absolute;margin-left:-6.35pt;margin-top:653.35pt;width:469.3pt;height:48.55pt;z-index:25169151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" fillcolor="#f2f2f2 [3052]" strokeweight=".5pt">
                <v:textbox>
                  <w:txbxContent>
                    <w:p w14:paraId="68A37303" w14:textId="00C44FFF" w:rsidR="00B70423" w:rsidRPr="00E40D17" w:rsidRDefault="007D1213" w:rsidP="00B70423">
                      <w:pPr>
                        <w:jc w:val="center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rFonts w:cs="Calibri"/>
                          <w:color w:val="000000"/>
                          <w:sz w:val="22"/>
                          <w:szCs w:val="22"/>
                        </w:rPr>
                        <w:t>Indien er tussen de trainer en Improve Training Group BV een opdrachtovereenkomst is afgesloten, valt deze briefing onder deze overeenkomst.</w:t>
                      </w:r>
                    </w:p>
                  </w:txbxContent>
                </v:textbox>
              </v:shape>
            </w:pict>
          </mc:Fallback>
        </mc:AlternateContent>
      </w:r>
      <w:r w:rsidR="00F03705" w:rsidRPr="00F91425">
        <w:rPr>
          <w:noProof/>
        </w:rPr>
      </w:r>
      <w:r w:rsidR="006D261A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D230BFC" wp14:editId="148F82EA">
                <wp:simplePos x="0" y="0"/>
                <wp:positionH relativeFrom="column">
                  <wp:posOffset>-941705</wp:posOffset>
                </wp:positionH>
                <wp:positionV relativeFrom="paragraph">
                  <wp:posOffset>-887892</wp:posOffset>
                </wp:positionV>
                <wp:extent cx="7626350" cy="1259205"/>
                <wp:effectExtent l="0" t="0" r="6350" b="0"/>
                <wp:wrapNone/>
                <wp:docPr id="14" name="Groep 14"/>
                <wp:cNvGraphicFramePr/>
                <ns5:graphic>
                  <ns5:graphicData uri="http://schemas.microsoft.com/office/word/2010/wordprocessingGroup">
                    <wpg:wgp>
                      <wpg:cNvGrpSpPr/>
                      <wpg:grpSpPr>
                        <ns5:xfrm>
                          <ns5:off x="0" y="0"/>
                          <ns5:ext cx="7626350" cy="1259205"/>
                          <ns5:chOff x="0" y="0"/>
                          <ns5:chExt cx="7626350" cy="1259205"/>
                        </ns5:xfrm>
                      </wpg:grpSpPr>
                      <ns6:pic>
                        <ns6:nvPicPr>
                          <ns6:cNvPr id="5" name="Afbeelding 5" descr="banner"/>
                          <ns6:cNvPicPr>
                            <ns5:picLocks noChangeAspect="1"/>
                          </ns6:cNvPicPr>
                        </ns6:nvPicPr>
                        <ns6:blipFill rotWithShape="1">
                          <ns5:blip r:embed="rId12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 t="38126"/>
                          <ns5:stretch/>
                        </ns6:blipFill>
                        <ns6:spPr bwMode="auto">
                          <ns5:xfrm>
                            <ns5:off x="0" y="0"/>
                            <ns5:ext cx="7626350" cy="1259205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53640926-AAD7-44D8-BBD7-CCE9431645EC}">
                              <ns8:shadowObscured/>
                            </ns5:ext>
                          </ns5:extLst>
                        </ns6:spPr>
                      </ns6:pic>
                      <wps:wsp>
                        <wps:cNvPr id="217" name="Tekstvak 2"/>
                        <wps:cNvSpPr txBox="1">
                          <ns5:spLocks noChangeArrowheads="1"/>
                        </wps:cNvSpPr>
                        <wps:spPr bwMode="auto">
                          <ns5:xfrm>
                            <ns5:off x="861237" y="0"/>
                            <ns5:ext cx="5372100" cy="12573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wps:spPr>
                        <wps:txbx>
                          <w:txbxContent>
                            <w:p w14:paraId="0FA092E4" w14:textId="77777777" w:rsidR="00005BEF" w:rsidRPr="00074E82" w:rsidRDefault="00005BEF" w:rsidP="00A50991">
                              <w:pPr>
                                <w:spacing w:line="240" w:lineRule="auto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104"/>
                                  <w:szCs w:val="104"/>
                                </w:rPr>
                              </w:pPr>
                              <w:r w:rsidRPr="00074E82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80"/>
                                  <w:szCs w:val="104"/>
                                </w:rPr>
                                <w:t>Algemeen.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ns5:noAutofit/>
                        </wps:bodyPr>
                      </wps:wsp>
                    </wpg:wgp>
                  </ns5:graphicData>
                </ns5:graphic>
              </wp:anchor>
            </w:drawing>
          </mc:Choice>
          <mc:Fallback>
            <w:pict>
              <v:group w14:anchorId="0D230BFC" id="Groep 14" o:spid="_x0000_s1030" style="position:absolute;margin-left:-74.15pt;margin-top:-69.9pt;width:600.5pt;height:99.15pt;z-index:251663360" coordsize="76263,12592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5" o:spid="_x0000_s1031" type="#_x0000_t75" alt="banner" style="position:absolute;width:76263;height:125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">
                  <v:imagedata r:id="rId13" o:title="banner" croptop="24986f"/>
                </v:shape>
                <v:shape id="_x0000_s1032" type="#_x0000_t202" style="position:absolute;left:8612;width:53721;height:125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" filled="f" stroked="f">
                  <v:textbox>
                    <w:txbxContent>
                      <w:p w14:paraId="0FA092E4" w14:textId="77777777" w:rsidR="00005BEF" w:rsidRPr="00074E82" w:rsidRDefault="00005BEF" w:rsidP="00A50991">
                        <w:pPr>
                          <w:spacing w:line="240" w:lineRule="auto"/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104"/>
                            <w:szCs w:val="104"/>
                          </w:rPr>
                        </w:pPr>
                        <w:r w:rsidRPr="00074E82"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80"/>
                            <w:szCs w:val="104"/>
                          </w:rPr>
                          <w:t>Algemeen.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5BEF"/>
    </w:p>
    <w:p>
      <w:pPr>
        <w:spacing w:before="1077" w:after="0" w:line="20" w:lineRule="exact"/>
        <w:rPr>
          <w:sz w:val="2"/>
          <w:szCs w:val="2"/>
        </w:rPr>
      </w:pPr>
    </w:p>
    <w:p>
      <w:r>
        <w:t xml:space="preserve">+++FOR s IN algemeen+++</w:t>
      </w:r>
    </w:p>
    <w:p>
      <w:r>
        <w:t xml:space="preserve">+++IF $s.witregel+++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51015F81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3CB9A6FD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3CB9A6FD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52395EBA" w14:textId="77777777" w:rsidR="00005BEF" w:rsidRDefault="00005BEF" w:rsidP="00A6612E"/>
    <w:p>
      <w:r>
        <w:br w:type="page"/>
      </w:r>
    </w:p>
    <w:p>
      <w:r>
        <w:t xml:space="preserve">+++FOR m IN mondayChallenges+++</w:t>
      </w:r>
    </w:p>
    <w:p>
      <w:pPr>
        <w:pStyle w:val="Kop1"/>
        <w:rPr>
          <w:rFonts w:eastAsia="Noto Sans JP Regular"/>
          <w:highlight w:val="cyan"/>
        </w:rPr>
      </w:pPr>
      <w:r>
        <w:rPr>
          <w:rFonts w:eastAsia="Noto Sans JP Regular"/>
          <w:highlight w:val="cyan"/>
        </w:rPr>
        <w:t xml:space="preserve">+++$m+++</w:t>
      </w:r>
    </w:p>
    <w:p>
      <w:r>
        <w:t xml:space="preserve">+++END-FOR m+++</w:t>
      </w:r>
    </w:p>
    <w:p w14:paraId="2D409D68" w14:textId="77777777" w:rsidR="008D2631" w:rsidRPr="008D4EEC" w:rsidRDefault="008D2631" w:rsidP="008D2631">
      <w:pPr>
        <w:jc w:val="both"/>
        <w:rPr>
          <w:rFonts w:eastAsia="Noto Sans JP Regular"/>
          <w:b/>
          <w:bCs/>
          <w:sz w:val="2"/>
          <w:szCs w:val="2"/>
        </w:rPr>
      </w:pPr>
    </w:p>
    <w:tbl>
      <w:tblPr>
        <w:tblStyle w:val="Onopgemaaktetabel1"/>
        <w:tblW w:w="9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70" w:type="dxa"/>
        </w:tblCellMar>
        <w:tblLook w:val="04A0" w:firstRow="1" w:lastRow="0" w:firstColumn="1" w:lastColumn="0" w:noHBand="0" w:noVBand="1"/>
      </w:tblPr>
      <w:tblGrid>
        <w:gridCol w:w="2693"/>
        <w:gridCol w:w="6508"/>
      </w:tblGrid>
      <w:tr w:rsidR="003833D2" w:rsidRPr="00A6612E" w14:paraId="684B79CF" w14:textId="77777777" w:rsidTr="0079455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C83D2AC" w14:textId="77777777" w:rsidR="003833D2" w:rsidRPr="00F03705" w:rsidRDefault="003833D2" w:rsidP="003833D2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Opdrachtgever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835F02C" w14:textId="77777777" w:rsidR="003833D2" w:rsidRPr="00F03705" w:rsidRDefault="003833D2" w:rsidP="003833D2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+++opdrachtgever+++</w:t>
            </w:r>
          </w:p>
        </w:tc>
      </w:tr>
      <w:tr w:rsidR="003833D2" w:rsidRPr="00A6612E" w14:paraId="2A6A2708" w14:textId="77777777" w:rsidTr="00794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E37C85" w14:textId="77777777" w:rsidR="003833D2" w:rsidRPr="00F03705" w:rsidRDefault="003833D2" w:rsidP="003833D2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Workshop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C2CB6B6" w14:textId="77777777" w:rsidR="003833D2" w:rsidRPr="00F03705" w:rsidRDefault="003833D2" w:rsidP="003833D2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+++thema+++</w:t>
            </w:r>
          </w:p>
        </w:tc>
      </w:tr>
      <w:tr w:rsidR="003833D2" w:rsidRPr="00A6612E" w14:paraId="2A6A2708" w14:textId="77777777" w:rsidTr="00794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E37C85" w14:textId="77777777" w:rsidR="003833D2" w:rsidRPr="00F03705" w:rsidRDefault="003833D2" w:rsidP="003833D2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Klanttitel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C2CB6B6" w14:textId="77777777" w:rsidR="003833D2" w:rsidRPr="00F03705" w:rsidRDefault="003833D2" w:rsidP="003833D2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+++klanttitel+++</w:t>
            </w:r>
          </w:p>
        </w:tc>
      </w:tr>
      <w:tr w:rsidR="003833D2" w:rsidRPr="00A6612E" w14:paraId="465EFB57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681940" w14:textId="77777777" w:rsidR="003833D2" w:rsidRPr="00F03705" w:rsidRDefault="003833D2" w:rsidP="003833D2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Duur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59D80B2" w14:textId="77777777" w:rsidR="003833D2" w:rsidRPr="00F03705" w:rsidRDefault="003833D2" w:rsidP="003833D2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+++duur+++</w:t>
            </w:r>
          </w:p>
        </w:tc>
      </w:tr>
      <w:tr w:rsidR="003833D2" w:rsidRPr="00A6612E" w14:paraId="700575E8" w14:textId="77777777" w:rsidTr="0079455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44DD07CE" w14:textId="77777777" w:rsidR="003833D2" w:rsidRPr="00F03705" w:rsidRDefault="003833D2" w:rsidP="003833D2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Datum &amp; tijd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6E814373" w14:textId="77777777" w:rsidR="003833D2" w:rsidRPr="00F03705" w:rsidRDefault="003833D2" w:rsidP="003833D2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+++datumTijd+++</w:t>
            </w:r>
          </w:p>
        </w:tc>
      </w:tr>
      <w:tr w:rsidR="003833D2" w:rsidRPr="00A6612E" w14:paraId="389DED97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1C892B1C" w14:textId="77777777" w:rsidR="003833D2" w:rsidRPr="00F03705" w:rsidRDefault="003833D2" w:rsidP="003833D2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Groepsgrootte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5547A551" w14:textId="77777777" w:rsidR="003833D2" w:rsidRPr="00F03705" w:rsidRDefault="003833D2" w:rsidP="003833D2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+++groepsgrootte+++</w:t>
            </w:r>
          </w:p>
        </w:tc>
      </w:tr>
      <w:tr w:rsidR="003833D2" w:rsidRPr="00A6612E" w14:paraId="47C5311A" w14:textId="77777777" w:rsidTr="0079455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1DB0998B" w14:textId="77777777" w:rsidR="003833D2" w:rsidRPr="00F03705" w:rsidRDefault="003833D2" w:rsidP="003833D2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Trainingslocatie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1AFF1B40" w14:textId="77777777" w:rsidR="003833D2" w:rsidRPr="00F03705" w:rsidRDefault="003833D2" w:rsidP="003833D2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+++locatie+++</w:t>
            </w:r>
          </w:p>
        </w:tc>
      </w:tr>
      <w:tr w:rsidR="003833D2" w:rsidRPr="00A6612E" w14:paraId="2A6FCB93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F99DE4" w14:textId="77777777" w:rsidR="003833D2" w:rsidRPr="00F03705" w:rsidRDefault="003833D2" w:rsidP="003833D2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Voertaal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2B1FCC" w14:textId="77777777" w:rsidR="003833D2" w:rsidRPr="00F03705" w:rsidRDefault="003833D2" w:rsidP="003833D2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+++voertaal+++</w:t>
            </w:r>
          </w:p>
        </w:tc>
      </w:tr>
      <w:tr w:rsidR="003833D2" w:rsidRPr="00A6612E" w14:paraId="2A6A2708" w14:textId="77777777" w:rsidTr="00794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E37C85" w14:textId="77777777" w:rsidR="003833D2" w:rsidRPr="00F03705" w:rsidRDefault="003833D2" w:rsidP="003833D2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Materialen uiterlijk op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C2CB6B6" w14:textId="77777777" w:rsidR="003833D2" w:rsidRPr="00F03705" w:rsidRDefault="003833D2" w:rsidP="003833D2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+++materialenDeadline+++</w:t>
            </w:r>
          </w:p>
        </w:tc>
      </w:tr>
      <w:tr w:rsidR="003833D2" w:rsidRPr="003E2247" w14:paraId="305B9D53" w14:textId="77777777" w:rsidTr="0079455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E180A0" w14:textId="77777777" w:rsidR="003833D2" w:rsidRPr="00F03705" w:rsidRDefault="003833D2" w:rsidP="003833D2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Accountmanager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62156A5" w14:textId="77777777" w:rsidR="007D1213" w:rsidRPr="00D276DC" w:rsidRDefault="007D1213" w:rsidP="007D1213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Noto Sans JP Regular" w:cs="Calibri"/>
                <w:sz w:val="25"/>
                <w:szCs w:val="25"/>
                <w:lang w:val="en-US"/>
              </w:rPr>
            </w:pPr>
            <w:r w:rsidRPr="00D276DC">
              <w:rPr>
                <w:rFonts w:eastAsia="Noto Sans JP Regular" w:cs="Calibri"/>
                <w:sz w:val="25"/>
                <w:szCs w:val="25"/>
                <w:lang w:val="en-US"/>
              </w:rPr>
              <w:t xml:space="preserve">+++accountmanager+++</w:t>
            </w:r>
          </w:p>
        </w:tc>
      </w:tr>
      <w:tr w:rsidR="003833D2" w:rsidRPr="00A6612E" w14:paraId="7A5A127A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AF3E50" w14:textId="77777777" w:rsidR="003833D2" w:rsidRPr="00F03705" w:rsidRDefault="003833D2" w:rsidP="003833D2">
            <w:pPr>
              <w:pStyle w:val="Geenafstand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Km. / Reistijd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EF64FA3" w14:textId="77777777" w:rsidR="003833D2" w:rsidRPr="00F03705" w:rsidRDefault="003833D2" w:rsidP="003833D2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+++reis+++</w:t>
            </w:r>
          </w:p>
        </w:tc>
      </w:tr>
      <w:tr w:rsidR="003833D2" w:rsidRPr="00A6612E" w14:paraId="59CDF071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28CF263" w14:textId="77777777" w:rsidR="003833D2" w:rsidRPr="000E72EA" w:rsidRDefault="003833D2" w:rsidP="003833D2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0E72EA">
              <w:rPr>
                <w:rFonts w:ascii="Calibri" w:eastAsia="Noto Sans JP Regular" w:hAnsi="Calibri" w:cs="Calibri"/>
                <w:sz w:val="25"/>
                <w:szCs w:val="25"/>
              </w:rPr>
              <w:t xml:space="preserve">Contactpersoon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3B80ED" w14:textId="77777777" w:rsidR="003833D2" w:rsidRPr="00F03705" w:rsidRDefault="003833D2" w:rsidP="003833D2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+++contactpersoon+++</w:t>
            </w:r>
          </w:p>
        </w:tc>
      </w:tr>
      <w:tr w:rsidR="000E72EA" w:rsidRPr="00A6612E" w14:paraId="53B9458C" w14:textId="77777777" w:rsidTr="000E72EA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8E11EA" w14:textId="77777777" w:rsidR="000E72EA" w:rsidRPr="000E72EA" w:rsidRDefault="000E72EA" w:rsidP="000E72EA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0E72EA">
              <w:rPr>
                <w:rFonts w:eastAsia="Noto Sans JP Regular" w:cs="Calibri"/>
                <w:sz w:val="25"/>
                <w:szCs w:val="25"/>
              </w:rPr>
              <w:t xml:space="preserve">Klantcontactmoment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52294F" w14:textId="77777777" w:rsidR="000E72EA" w:rsidRPr="004802F5" w:rsidRDefault="000E72EA" w:rsidP="000E72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5"/>
              </w:rPr>
            </w:pPr>
            <w:r w:rsidRPr="004802F5">
              <w:rPr>
                <w:bCs/>
                <w:szCs w:val="25"/>
              </w:rPr>
              <w:t xml:space="preserve">+++klantcontactmoment+++</w:t>
            </w:r>
          </w:p>
        </w:tc>
      </w:tr>
      <w:tr w:rsidR="000E72EA" w:rsidRPr="00A6612E" w14:paraId="4E737F73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5ADE70D" w14:textId="77777777" w:rsidR="000E72EA" w:rsidRPr="000E72EA" w:rsidRDefault="000E72EA" w:rsidP="000E72EA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0E72EA">
              <w:rPr>
                <w:rFonts w:ascii="Calibri" w:eastAsia="Noto Sans JP Regular" w:hAnsi="Calibri" w:cs="Calibri"/>
                <w:sz w:val="25"/>
                <w:szCs w:val="25"/>
              </w:rPr>
              <w:t xml:space="preserve">Evaluatie deelnemers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B85935E" w14:textId="77777777" w:rsidR="000E72EA" w:rsidRPr="00F03705" w:rsidRDefault="000E72EA" w:rsidP="000E72EA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+++evaluatie+++</w:t>
            </w:r>
          </w:p>
        </w:tc>
      </w:tr>
      <w:tr w:rsidR="000E72EA" w:rsidRPr="00A6612E" w14:paraId="6C2A2DEC" w14:textId="77777777" w:rsidTr="000E72EA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ED33D2" w14:textId="77777777" w:rsidR="000E72EA" w:rsidRPr="000E72EA" w:rsidRDefault="000E72EA" w:rsidP="000E72EA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0E72EA">
              <w:rPr>
                <w:rFonts w:ascii="Calibri" w:eastAsia="Noto Sans JP Regular" w:hAnsi="Calibri" w:cs="Calibri"/>
                <w:sz w:val="25"/>
                <w:szCs w:val="25"/>
              </w:rPr>
              <w:t xml:space="preserve">IE-code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E9DF5A" w14:textId="77777777" w:rsidR="000E72EA" w:rsidRPr="00F03705" w:rsidRDefault="000E72EA" w:rsidP="000E72EA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+++iecode+++</w:t>
            </w:r>
          </w:p>
        </w:tc>
      </w:tr>
      <w:tr w:rsidR="000E72EA" w:rsidRPr="00A6612E" w14:paraId="4160AD44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30B9B6" w14:textId="77777777" w:rsidR="000E72EA" w:rsidRPr="000E72EA" w:rsidRDefault="000E72EA" w:rsidP="000E72EA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0E72EA"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Trainingscode MC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D514213" w14:textId="77777777" w:rsidR="000E72EA" w:rsidRPr="00F03705" w:rsidRDefault="000E72EA" w:rsidP="000E72EA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+++trainingscodeMc+++ &lt;-- Vergeet de Monday Challenges niet!</w:t>
            </w:r>
            <w:proofErr w:type="spellStart"/>
            <w:proofErr w:type="spellEnd"/>
          </w:p>
        </w:tc>
      </w:tr>
    </w:tbl>
    <w:p w14:paraId="34E3E5CA" w14:textId="77777777" w:rsidR="008D2631" w:rsidRPr="00DA64FC" w:rsidRDefault="008D2631" w:rsidP="008D2631">
      <w:pPr>
        <w:rPr>
          <w:sz w:val="16"/>
          <w:szCs w:val="18"/>
        </w:rPr>
      </w:pPr>
    </w:p>
    <w:p w14:paraId="25F3594A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+++FOR a IN achtergrond+++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5F3594A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+++$a+++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5F3594A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a+++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5F3594A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+++IF extraInfo.length+++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5F3594A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Extra informatie trainer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5F3594A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+++FOR e IN extraInfo+++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5F3594A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+++$e+++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5F3594A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e+++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5F3594A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+++END-IF+++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blk IN rolblokken+++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51015F81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3CB9A6FD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3CB9A6FD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>
      <w:r>
        <w:t xml:space="preserve">+++FOR s IN concept+++</w:t>
      </w:r>
    </w:p>
    <w:p>
      <w:r>
        <w:t xml:space="preserve">+++IF $s.witregel+++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51015F81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3CB9A6FD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3CB9A6FD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b IN bullets+++</w:t>
      </w:r>
    </w:p>
    <w:p w14:paraId="3CB9A6FD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+++$b+++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b+++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blk IN blokken+++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51015F81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3CB9A6FD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3CB9A6FD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$blk.afbeelding+++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+++IMAGE blockImage($blk)+++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$blk.historie+++</w:t>
      </w:r>
    </w:p>
    <w:tbl>
      <w:tblPr>
        <w:tblW w:w="90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12"/>
        <w:gridCol w:w="1812"/>
        <w:gridCol w:w="1812"/>
        <w:gridCol w:w="1812"/>
        <w:gridCol w:w="1812"/>
      </w:tblGrid>
      <w:tr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Datum</w:t>
            </w:r>
          </w:p>
        </w:tc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Tijd</w:t>
            </w:r>
          </w:p>
        </w:tc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Klanttitel</w:t>
            </w:r>
          </w:p>
        </w:tc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Trainer (tel nr)</w:t>
            </w:r>
          </w:p>
        </w:tc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CP klant</w:t>
            </w:r>
          </w:p>
        </w:tc>
      </w:tr>
      <w:tr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+++FOR h IN $blk.historie+++</w:t>
            </w:r>
          </w:p>
        </w:tc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  <w:tr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+++$h.datum+++</w:t>
            </w:r>
          </w:p>
        </w:tc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+++$h.tijd+++</w:t>
            </w:r>
          </w:p>
        </w:tc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+++$h.klanttitel+++</w:t>
            </w:r>
          </w:p>
        </w:tc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+++$h.trainer+++</w:t>
            </w:r>
          </w:p>
        </w:tc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+++$h.contactpersoon+++</w:t>
            </w:r>
          </w:p>
        </w:tc>
      </w:tr>
      <w:tr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+++END-FOR h+++</w:t>
            </w:r>
          </w:p>
        </w:tc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3CB9A6FD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</w:tbl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>
      <w:r>
        <w:t xml:space="preserve">+++FOR s IN inventarisatieIntro+++</w:t>
      </w:r>
    </w:p>
    <w:p>
      <w:r>
        <w:t xml:space="preserve">+++IF $s.witregel+++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51015F81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3CB9A6FD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3CB9A6FD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271580E3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+++IF inventarisatie.length+++</w:t>
      </w:r>
    </w:p>
    <w:p w14:paraId="271580E3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+++FOR v IN inventarisatie+++</w:t>
      </w:r>
    </w:p>
    <w:p w14:paraId="271580E3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+++$v.vraag+++</w:t>
      </w:r>
    </w:p>
    <w:p w14:paraId="271580E3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+++$v.antwoord+++</w:t>
      </w:r>
    </w:p>
    <w:p w14:paraId="271580E3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v+++</w:t>
      </w:r>
    </w:p>
    <w:p w14:paraId="271580E3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271580E3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+++IF !inventarisatie.length+++</w:t>
      </w:r>
    </w:p>
    <w:p>
      <w:r>
        <w:t xml:space="preserve">+++FOR s IN inventarisatieLeeg+++</w:t>
      </w:r>
    </w:p>
    <w:p>
      <w:r>
        <w:t xml:space="preserve">+++IF $s.witregel+++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51015F81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3CB9A6FD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3CB9A6FD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3CB9A6FD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271580E3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7EFE4905" w14:textId="77777777" w:rsidR="00005BEF" w:rsidRDefault="00005BEF"/>
    <w:p w14:paraId="7C444CBC" w14:textId="77777777" w:rsidR="00F37D97" w:rsidRDefault="00F37D97" w:rsidP="00091817"/>
    <w:sectPr w:rsidR="00F37D97" w:rsidSect="00342B6A">
      <w:footerReference w:type="default" r:id="rId14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4FD03" w14:textId="77777777" w:rsidR="007D1213" w:rsidRDefault="007D1213" w:rsidP="00005BEF">
      <w:r>
        <w:separator/>
      </w:r>
    </w:p>
  </w:endnote>
  <w:endnote w:type="continuationSeparator" w:id="0">
    <w:p w14:paraId="116899E7" w14:textId="77777777" w:rsidR="007D1213" w:rsidRDefault="007D1213" w:rsidP="00005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Hoofdtekst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oto Sans JP Regular">
    <w:panose1 w:val="020B0500000000000000"/>
    <w:charset w:val="80"/>
    <w:family w:val="swiss"/>
    <w:notTrueType/>
    <w:pitch w:val="variable"/>
    <w:sig w:usb0="20000003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50E52" w14:textId="77777777" w:rsidR="007F2271" w:rsidRPr="007F2271" w:rsidRDefault="007F2271" w:rsidP="007F2271">
    <w:pPr>
      <w:rPr>
        <w:rFonts w:ascii="Times New Roman" w:eastAsia="Times New Roman" w:hAnsi="Times New Roman" w:cs="Times New Roman"/>
        <w:sz w:val="24"/>
        <w:lang w:eastAsia="nl-NL"/>
      </w:rPr>
    </w:pPr>
  </w:p>
  <w:p w14:paraId="3EA3204D" w14:textId="77777777" w:rsidR="00005BEF" w:rsidRDefault="008D3F8F">
    <w:pPr>
      <w:pStyle w:val="Voettekst"/>
    </w:pPr>
    <w:r>
      <w:rPr>
        <w:rFonts w:ascii="Times New Roman" w:eastAsia="Times New Roman" w:hAnsi="Times New Roman" w:cs="Times New Roman"/>
        <w:noProof/>
        <w:sz w:val="24"/>
        <w:lang w:eastAsia="nl-NL"/>
      </w:rPr>
      <w:drawing>
        <wp:anchor distT="0" distB="0" distL="114300" distR="114300" simplePos="0" relativeHeight="251664384" behindDoc="1" locked="0" layoutInCell="1" allowOverlap="1" wp14:anchorId="053F7F55" wp14:editId="70048ABD">
          <wp:simplePos x="0" y="0"/>
          <wp:positionH relativeFrom="column">
            <wp:posOffset>5383310</wp:posOffset>
          </wp:positionH>
          <wp:positionV relativeFrom="paragraph">
            <wp:posOffset>175317</wp:posOffset>
          </wp:positionV>
          <wp:extent cx="977774" cy="183346"/>
          <wp:effectExtent l="0" t="0" r="635" b="0"/>
          <wp:wrapNone/>
          <wp:docPr id="212058819" name="Afbeelding 1" descr="Afbeelding met Graphics, Lettertype, grafische vormgeving, ontwerp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058819" name="Afbeelding 1" descr="Afbeelding met Graphics, Lettertype, grafische vormgeving, ontwerp&#10;&#10;Automatisch gegenereerde beschrijv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7774" cy="1833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begin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instrText xml:space="preserve"> INCLUDEPICTURE "https://www.teambuildingtrainer.nl/wp-content/uploads/2021/06/TBT-Logo-Liggend-Zwart.png" \* MERGEFORMATINET </w:instrText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separate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3099D" w14:textId="77777777" w:rsidR="007D1213" w:rsidRDefault="007D1213" w:rsidP="00005BEF">
      <w:r>
        <w:separator/>
      </w:r>
    </w:p>
  </w:footnote>
  <w:footnote w:type="continuationSeparator" w:id="0">
    <w:p w14:paraId="3FF2BBAD" w14:textId="77777777" w:rsidR="007D1213" w:rsidRDefault="007D1213" w:rsidP="00005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B093C"/>
    <w:multiLevelType w:val="hybridMultilevel"/>
    <w:tmpl w:val="D738293E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F33DC9"/>
    <w:multiLevelType w:val="hybridMultilevel"/>
    <w:tmpl w:val="20327A88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414972">
    <w:abstractNumId w:val="0"/>
  </w:num>
  <w:num w:numId="2" w16cid:durableId="1039354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13"/>
    <w:rsid w:val="00005BEF"/>
    <w:rsid w:val="00074E82"/>
    <w:rsid w:val="00091817"/>
    <w:rsid w:val="000A0CF9"/>
    <w:rsid w:val="000E72EA"/>
    <w:rsid w:val="0010182C"/>
    <w:rsid w:val="0018376D"/>
    <w:rsid w:val="00251A8F"/>
    <w:rsid w:val="00263249"/>
    <w:rsid w:val="00272F95"/>
    <w:rsid w:val="00342B6A"/>
    <w:rsid w:val="00350405"/>
    <w:rsid w:val="003833D2"/>
    <w:rsid w:val="003B266C"/>
    <w:rsid w:val="003B524B"/>
    <w:rsid w:val="004156CB"/>
    <w:rsid w:val="00422A48"/>
    <w:rsid w:val="00436B5D"/>
    <w:rsid w:val="0045592A"/>
    <w:rsid w:val="00522F76"/>
    <w:rsid w:val="005B77A6"/>
    <w:rsid w:val="005C0C05"/>
    <w:rsid w:val="005D75C7"/>
    <w:rsid w:val="006101E1"/>
    <w:rsid w:val="00681F41"/>
    <w:rsid w:val="006A09AF"/>
    <w:rsid w:val="006B262A"/>
    <w:rsid w:val="006D261A"/>
    <w:rsid w:val="006D3293"/>
    <w:rsid w:val="006E00D0"/>
    <w:rsid w:val="007377D1"/>
    <w:rsid w:val="00740014"/>
    <w:rsid w:val="00763FCE"/>
    <w:rsid w:val="007C64E1"/>
    <w:rsid w:val="007D1213"/>
    <w:rsid w:val="007F2271"/>
    <w:rsid w:val="00811928"/>
    <w:rsid w:val="008A5A60"/>
    <w:rsid w:val="008B4702"/>
    <w:rsid w:val="008D2631"/>
    <w:rsid w:val="008D3F8F"/>
    <w:rsid w:val="008F15B2"/>
    <w:rsid w:val="008F70EC"/>
    <w:rsid w:val="00936DB8"/>
    <w:rsid w:val="00937BFA"/>
    <w:rsid w:val="009E2490"/>
    <w:rsid w:val="00A13F8D"/>
    <w:rsid w:val="00A46346"/>
    <w:rsid w:val="00A50991"/>
    <w:rsid w:val="00A6612E"/>
    <w:rsid w:val="00A80A78"/>
    <w:rsid w:val="00AD7761"/>
    <w:rsid w:val="00B21DC0"/>
    <w:rsid w:val="00B70423"/>
    <w:rsid w:val="00BC0D05"/>
    <w:rsid w:val="00BC50BA"/>
    <w:rsid w:val="00BE593B"/>
    <w:rsid w:val="00C46263"/>
    <w:rsid w:val="00C6476F"/>
    <w:rsid w:val="00CF443A"/>
    <w:rsid w:val="00D37F05"/>
    <w:rsid w:val="00D42268"/>
    <w:rsid w:val="00D70DD2"/>
    <w:rsid w:val="00D827DD"/>
    <w:rsid w:val="00D97084"/>
    <w:rsid w:val="00DD17F5"/>
    <w:rsid w:val="00E407AE"/>
    <w:rsid w:val="00EC770A"/>
    <w:rsid w:val="00EE3F85"/>
    <w:rsid w:val="00F03705"/>
    <w:rsid w:val="00F24492"/>
    <w:rsid w:val="00F37D97"/>
    <w:rsid w:val="00F936DC"/>
    <w:rsid w:val="00FF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79EDC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Times New Roman (Hoofdtekst CS)"/>
        <w:sz w:val="22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03705"/>
    <w:pPr>
      <w:spacing w:line="312" w:lineRule="auto"/>
    </w:pPr>
    <w:rPr>
      <w:rFonts w:ascii="Calibri" w:hAnsi="Calibri"/>
      <w:sz w:val="25"/>
    </w:rPr>
  </w:style>
  <w:style w:type="paragraph" w:styleId="Kop1">
    <w:name w:val="heading 1"/>
    <w:aliases w:val="Kop"/>
    <w:basedOn w:val="Standaard"/>
    <w:next w:val="Standaard"/>
    <w:link w:val="Kop1Char"/>
    <w:uiPriority w:val="9"/>
    <w:qFormat/>
    <w:rsid w:val="00F03705"/>
    <w:pPr>
      <w:keepNext/>
      <w:keepLines/>
      <w:spacing w:after="80" w:line="24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005BEF"/>
  </w:style>
  <w:style w:type="paragraph" w:styleId="Voettekst">
    <w:name w:val="footer"/>
    <w:basedOn w:val="Standaard"/>
    <w:link w:val="Voet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005BEF"/>
  </w:style>
  <w:style w:type="paragraph" w:styleId="Geenafstand">
    <w:name w:val="No Spacing"/>
    <w:uiPriority w:val="1"/>
    <w:rsid w:val="00005BEF"/>
    <w:rPr>
      <w:rFonts w:asciiTheme="minorHAnsi" w:hAnsiTheme="minorHAnsi" w:cstheme="minorBidi"/>
      <w:szCs w:val="22"/>
    </w:rPr>
  </w:style>
  <w:style w:type="table" w:styleId="Onopgemaaktetabel1">
    <w:name w:val="Plain Table 1"/>
    <w:basedOn w:val="Standaardtabel"/>
    <w:uiPriority w:val="41"/>
    <w:rsid w:val="00005BEF"/>
    <w:rPr>
      <w:rFonts w:asciiTheme="minorHAnsi" w:hAnsiTheme="minorHAnsi" w:cstheme="minorBidi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Kop1Char">
    <w:name w:val="Kop 1 Char"/>
    <w:aliases w:val="Kop Char"/>
    <w:basedOn w:val="Standaardalinea-lettertype"/>
    <w:link w:val="Kop1"/>
    <w:uiPriority w:val="9"/>
    <w:rsid w:val="00F03705"/>
    <w:rPr>
      <w:rFonts w:ascii="Calibri" w:eastAsiaTheme="majorEastAsia" w:hAnsi="Calibri" w:cstheme="majorBidi"/>
      <w:b/>
      <w:color w:val="000000" w:themeColor="text1"/>
      <w:sz w:val="28"/>
      <w:szCs w:val="32"/>
    </w:rPr>
  </w:style>
  <w:style w:type="paragraph" w:styleId="Lijstalinea">
    <w:name w:val="List Paragraph"/>
    <w:basedOn w:val="Standaard"/>
    <w:uiPriority w:val="34"/>
    <w:rsid w:val="00F037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8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e0ecd-d6b8-482e-83e3-333ca15eb1f8" xsi:nil="true"/>
    <lcf76f155ced4ddcb4097134ff3c332f xmlns="d18b35e2-45b8-4cf0-9243-68f507acc3e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210DCB08664BA65C8222C5AF591E" ma:contentTypeVersion="19" ma:contentTypeDescription="Een nieuw document maken." ma:contentTypeScope="" ma:versionID="0dea4b8e0644429ebf9ba36b5e53a5a1">
  <xsd:schema xmlns:xsd="http://www.w3.org/2001/XMLSchema" xmlns:xs="http://www.w3.org/2001/XMLSchema" xmlns:p="http://schemas.microsoft.com/office/2006/metadata/properties" xmlns:ns2="d18b35e2-45b8-4cf0-9243-68f507acc3eb" xmlns:ns3="cc3e0ecd-d6b8-482e-83e3-333ca15eb1f8" targetNamespace="http://schemas.microsoft.com/office/2006/metadata/properties" ma:root="true" ma:fieldsID="9a221418474b89bf428107c2145646be" ns2:_="" ns3:_="">
    <xsd:import namespace="d18b35e2-45b8-4cf0-9243-68f507acc3eb"/>
    <xsd:import namespace="cc3e0ecd-d6b8-482e-83e3-333ca15eb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b35e2-45b8-4cf0-9243-68f507acc3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5f8bc974-36bd-4484-8281-23131a65c6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e0ecd-d6b8-482e-83e3-333ca15eb1f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ad1520c-71e2-48d7-bb0a-bcfc3dba7d56}" ma:internalName="TaxCatchAll" ma:showField="CatchAllData" ma:web="cc3e0ecd-d6b8-482e-83e3-333ca15eb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FD2712-4FD0-47EB-A44F-CB4C15F19F27}">
  <ds:schemaRefs>
    <ds:schemaRef ds:uri="http://schemas.microsoft.com/office/2006/metadata/properties"/>
    <ds:schemaRef ds:uri="http://schemas.microsoft.com/office/infopath/2007/PartnerControls"/>
    <ds:schemaRef ds:uri="cc3e0ecd-d6b8-482e-83e3-333ca15eb1f8"/>
    <ds:schemaRef ds:uri="d18b35e2-45b8-4cf0-9243-68f507acc3eb"/>
  </ds:schemaRefs>
</ds:datastoreItem>
</file>

<file path=customXml/itemProps2.xml><?xml version="1.0" encoding="utf-8"?>
<ds:datastoreItem xmlns:ds="http://schemas.openxmlformats.org/officeDocument/2006/customXml" ds:itemID="{7D3F97A0-A387-4063-8C78-7D27377616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305427-C15C-4B50-B6CF-9C66FF380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8b35e2-45b8-4cf0-9243-68f507acc3eb"/>
    <ds:schemaRef ds:uri="cc3e0ecd-d6b8-482e-83e3-333ca15eb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JE - Briefing.dotx</Template>
  <TotalTime>0</TotalTime>
  <Pages>4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Peter Houtman | Improve Training Group</cp:lastModifiedBy>
  <cp:revision>2</cp:revision>
  <dcterms:created xsi:type="dcterms:W3CDTF">2026-02-05T09:08:00Z</dcterms:created>
  <dcterms:modified xsi:type="dcterms:W3CDTF">2026-02-05T09:08:00Z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0x010100F326210DCB08664BA65C8222C5AF591E</vt:lpwstr>
  </property>
  <property fmtid="{D5CDD505-2E9C-101B-9397-08002B2CF9AE}" pid="3" name="MediaServiceImageTags">
    <vt:lpwstr/>
  </property>
</Properties>
</file>