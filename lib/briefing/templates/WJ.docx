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ns5="http://schemas.openxmlformats.org/drawingml/2006/main" xmlns:ns6="http://schemas.openxmlformats.org/drawingml/2006/picture" xmlns:ns8="http://schemas.microsoft.com/office/drawing/2010/main" mc:Ignorable="w14 w15 w16se w16cid w16 w16cex w16sdtdh w16sdtfl w16du wp14">
  <w:body>
    <w:p w14:paraId="0C174BE8" w14:textId="77777777" w:rsidR="00005BEF" w:rsidRDefault="00CF19C9">
      <w:r>
        <w:rPr>
          <w:noProof/>
        </w:rPr>
        <w:drawing>
          <wp:anchor distT="0" distB="0" distL="114300" distR="114300" simplePos="0" relativeHeight="251660288" behindDoc="0" locked="0" layoutInCell="1" allowOverlap="1" wp14:anchorId="283D740B" wp14:editId="58998005">
            <wp:simplePos x="0" y="0"/>
            <wp:positionH relativeFrom="column">
              <wp:posOffset>5253355</wp:posOffset>
            </wp:positionH>
            <wp:positionV relativeFrom="paragraph">
              <wp:posOffset>8435340</wp:posOffset>
            </wp:positionV>
            <wp:extent cx="1097915" cy="267335"/>
            <wp:effectExtent l="0" t="0" r="0" b="0"/>
            <wp:wrapNone/>
            <wp:docPr id="11" name="Afbeelding 18"/>
            <wp:cNvGraphicFramePr>
              <ns5:graphicFrameLocks/>
            </wp:cNvGraphicFramePr>
            <ns5:graphic>
              <ns5:graphicData uri="http://schemas.openxmlformats.org/drawingml/2006/picture">
                <ns6:pic>
                  <ns6:nvPicPr>
                    <ns6:cNvPr id="0" name="Afbeelding 18"/>
                    <ns6:cNvPicPr>
                      <ns5:picLocks/>
                    </ns6:cNvPicPr>
                  </ns6:nvPicPr>
                  <ns6:blipFill>
                    <ns5:blip r:embed="rId10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1097915" cy="267335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D1183C" wp14:editId="579B7629">
                <wp:simplePos x="0" y="0"/>
                <wp:positionH relativeFrom="column">
                  <wp:posOffset>-899795</wp:posOffset>
                </wp:positionH>
                <wp:positionV relativeFrom="paragraph">
                  <wp:posOffset>8314055</wp:posOffset>
                </wp:positionV>
                <wp:extent cx="8093710" cy="576580"/>
                <wp:effectExtent l="0" t="0" r="0" b="0"/>
                <wp:wrapThrough wrapText="bothSides">
                  <wp:wrapPolygon edited="0">
                    <wp:start x="0" y="0"/>
                    <wp:lineTo x="0" y="20934"/>
                    <wp:lineTo x="21556" y="20934"/>
                    <wp:lineTo x="21556" y="0"/>
                    <wp:lineTo x="0" y="0"/>
                  </wp:wrapPolygon>
                </wp:wrapThrough>
                <wp:docPr id="687618437" name="Rechthoek 12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>
                        <ns5:spLocks/>
                      </wps:cNvSpPr>
                      <wps:spPr>
                        <ns5:xfrm>
                          <ns5:off x="0" y="0"/>
                          <ns5:ext cx="8093710" cy="576580"/>
                        </ns5:xfrm>
                        <ns5:prstGeom prst="rect">
                          <ns5:avLst/>
                        </ns5:prstGeom>
                        <ns5:solidFill>
                          <ns5:sysClr val="window" lastClr="FFFFFF"/>
                        </ns5:solidFill>
                        <ns5:ln w="12700" cap="flat" cmpd="sng" algn="ctr">
                          <ns5:noFill/>
                          <ns5:prstDash val="solid"/>
                          <ns5:miter lim="800000"/>
                        </ns5:ln>
                        <ns5:effectLst/>
                      </wps:spPr>
                      <wps:txbx>
                        <w:txbxContent>
                          <w:p w14:paraId="5622E00B" w14:textId="77777777" w:rsidR="007F2271" w:rsidRPr="007F2271" w:rsidRDefault="007F2271" w:rsidP="007F2271">
                            <w:pPr>
                              <w:rPr>
                                <w:rFonts w:ascii="Times New Roman" w:eastAsia="Times New Roman" w:hAnsi="Times New Roman" w:cs="Times New Roman"/>
                                <w:sz w:val="24"/>
                                <w:lang w:eastAsia="nl-NL"/>
                              </w:rPr>
                            </w:pPr>
                          </w:p>
                          <w:p w14:paraId="12F9F844" w14:textId="77777777" w:rsidR="007F2271" w:rsidRDefault="007F2271" w:rsidP="007F22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1183C" id="Rechthoek 12" o:spid="_x0000_s1026" style="position:absolute;margin-left:-70.85pt;margin-top:654.65pt;width:637.3pt;height:4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" fillcolor="window" stroked="f" strokeweight="1pt">
                <v:textbox>
                  <w:txbxContent>
                    <w:p w14:paraId="5622E00B" w14:textId="77777777" w:rsidR="007F2271" w:rsidRPr="007F2271" w:rsidRDefault="007F2271" w:rsidP="007F2271">
                      <w:pPr>
                        <w:rPr>
                          <w:rFonts w:ascii="Times New Roman" w:eastAsia="Times New Roman" w:hAnsi="Times New Roman" w:cs="Times New Roman"/>
                          <w:sz w:val="24"/>
                          <w:lang w:eastAsia="nl-NL"/>
                        </w:rPr>
                      </w:pPr>
                    </w:p>
                    <w:p w14:paraId="12F9F844" w14:textId="77777777" w:rsidR="007F2271" w:rsidRDefault="007F2271" w:rsidP="007F2271">
                      <w:pPr>
                        <w:jc w:val="center"/>
                      </w:pPr>
                    </w:p>
                  </w:txbxContent>
                </v:textbox>
                <w10:wrap type="throug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0210DDDD" wp14:editId="5C1C0807">
                <wp:simplePos x="0" y="0"/>
                <wp:positionH relativeFrom="column">
                  <wp:posOffset>-71755</wp:posOffset>
                </wp:positionH>
                <wp:positionV relativeFrom="paragraph">
                  <wp:posOffset>-101600</wp:posOffset>
                </wp:positionV>
                <wp:extent cx="5372100" cy="982345"/>
                <wp:effectExtent l="0" t="0" r="0" b="0"/>
                <wp:wrapNone/>
                <wp:docPr id="406518518" name="Tekstvak 10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/>
                      </wps:cNvSpPr>
                      <wps:spPr bwMode="auto">
                        <ns5:xfrm>
                          <ns5:off x="0" y="0"/>
                          <ns5:ext cx="5372100" cy="982345"/>
                        </ns5:xfrm>
                        <ns5:prstGeom prst="rect">
                          <ns5:avLst/>
                        </ns5:prstGeom>
                        <ns5:noFill/>
                        <ns5:ln w="9525">
                          <ns5:noFill/>
                          <ns5:miter lim="800000"/>
                          <ns5:headEnd/>
                          <ns5:tailEnd/>
                        </ns5:ln>
                      </wps:spPr>
                      <wps:txbx>
                        <w:txbxContent>
                          <w:p w14:paraId="529B2241" w14:textId="77777777" w:rsidR="00005BEF" w:rsidRPr="00AF56D6" w:rsidRDefault="00005BEF" w:rsidP="00005BEF">
                            <w:pPr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120"/>
                                <w:szCs w:val="120"/>
                              </w:rPr>
                            </w:pPr>
                            <w:r w:rsidRPr="00AF56D6">
                              <w:rPr>
                                <w:rFonts w:cs="Calibri"/>
                                <w:b/>
                                <w:bCs/>
                                <w:color w:val="FFFFFF"/>
                                <w:sz w:val="120"/>
                                <w:szCs w:val="120"/>
                              </w:rPr>
                              <w:t>Briefing.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ns5:noAutofit/>
                      </wps:bodyPr>
                    </wps:wsp>
                  </ns5:graphicData>
                </ns5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0DDDD" id="_x0000_t202" coordsize="21600,21600" o:spt="202" path="m,l,21600r21600,l21600,xe">
                <v:stroke joinstyle="miter"/>
                <v:path gradientshapeok="t" o:connecttype="rect"/>
              </v:shapetype>
              <v:shape id="Tekstvak 10" o:spid="_x0000_s1027" type="#_x0000_t202" style="position:absolute;margin-left:-5.65pt;margin-top:-8pt;width:423pt;height:77.3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" filled="f" stroked="f">
                <v:textbox>
                  <w:txbxContent>
                    <w:p w14:paraId="529B2241" w14:textId="77777777" w:rsidR="00005BEF" w:rsidRPr="00AF56D6" w:rsidRDefault="00005BEF" w:rsidP="00005BEF">
                      <w:pPr>
                        <w:rPr>
                          <w:rFonts w:cs="Calibri"/>
                          <w:b/>
                          <w:bCs/>
                          <w:color w:val="FFFFFF"/>
                          <w:sz w:val="120"/>
                          <w:szCs w:val="120"/>
                        </w:rPr>
                      </w:pPr>
                      <w:r w:rsidRPr="00AF56D6">
                        <w:rPr>
                          <w:rFonts w:cs="Calibri"/>
                          <w:b/>
                          <w:bCs/>
                          <w:color w:val="FFFFFF"/>
                          <w:sz w:val="120"/>
                          <w:szCs w:val="120"/>
                        </w:rPr>
                        <w:t>Briefing.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3A6CDCD9" wp14:editId="7D613550">
            <wp:simplePos x="0" y="0"/>
            <wp:positionH relativeFrom="column">
              <wp:posOffset>-991870</wp:posOffset>
            </wp:positionH>
            <wp:positionV relativeFrom="paragraph">
              <wp:posOffset>-953135</wp:posOffset>
            </wp:positionV>
            <wp:extent cx="7683500" cy="10868660"/>
            <wp:effectExtent l="0" t="0" r="0" b="0"/>
            <wp:wrapNone/>
            <wp:docPr id="8" name="Afbeelding 1" descr="voorpagina_def"/>
            <wp:cNvGraphicFramePr>
              <ns5:graphicFrameLocks/>
            </wp:cNvGraphicFramePr>
            <ns5:graphic>
              <ns5:graphicData uri="http://schemas.openxmlformats.org/drawingml/2006/picture">
                <ns6:pic>
                  <ns6:nvPicPr>
                    <ns6:cNvPr id="0" name="Afbeelding 1" descr="voorpagina_def"/>
                    <ns6:cNvPicPr>
                      <ns5:picLocks/>
                    </ns6:cNvPicPr>
                  </ns6:nvPicPr>
                  <ns6:blipFill>
                    <ns5:blip r:embed="rId11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7683500" cy="10868660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BEF">
        <w:br w:type="page"/>
      </w:r>
    </w:p>
    <w:p w14:paraId="74C7ABD1" w14:textId="77777777" w:rsidR="00005BEF" w:rsidRDefault="00CF19C9" w:rsidP="00F03705">
      <w:pPr>
        <w:pStyle w:val="Kop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73F04" wp14:editId="69494728">
                <wp:simplePos x="0" y="0"/>
                <wp:positionH relativeFrom="column">
                  <wp:posOffset>0</wp:posOffset>
                </wp:positionH>
                <wp:positionV relativeFrom="paragraph">
                  <wp:posOffset>8294370</wp:posOffset>
                </wp:positionV>
                <wp:extent cx="5960110" cy="616585"/>
                <wp:effectExtent l="0" t="0" r="0" b="5715"/>
                <wp:wrapNone/>
                <wp:docPr id="337929692" name="Tekstvak 8"/>
                <wp:cNvGraphicFramePr>
                  <ns5:graphicFrameLocks/>
                </wp:cNvGraphicFramePr>
                <ns5:graphic>
                  <ns5:graphicData uri="http://schemas.microsoft.com/office/word/2010/wordprocessingShape">
                    <wps:wsp>
                      <wps:cNvSpPr txBox="1">
                        <ns5:spLocks/>
                      </wps:cNvSpPr>
                      <wps:spPr>
                        <ns5:xfrm>
                          <ns5:off x="0" y="0"/>
                          <ns5:ext cx="5960110" cy="616585"/>
                        </ns5:xfrm>
                        <ns5:prstGeom prst="rect">
                          <ns5:avLst/>
                        </ns5:prstGeom>
                        <ns5:solidFill>
                          <ns5:sysClr val="window" lastClr="FFFFFF">
                            <ns5:lumMod val="95000"/>
                          </ns5:sysClr>
                        </ns5:solidFill>
                        <ns5:ln w="6350">
                          <ns5:solidFill>
                            <ns5:prstClr val="black"/>
                          </ns5:solidFill>
                        </ns5:ln>
                      </wps:spPr>
                      <wps:txbx>
                        <w:txbxContent>
                          <w:p w14:paraId="0DF568B4" w14:textId="788F9107" w:rsidR="00AF56D6" w:rsidRPr="00E40D17" w:rsidRDefault="008B4CBC" w:rsidP="00AF56D6">
                            <w:pPr>
                              <w:jc w:val="center"/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rFonts w:cs="Calibri"/>
                                <w:color w:val="000000"/>
                                <w:sz w:val="22"/>
                                <w:szCs w:val="22"/>
                              </w:rPr>
                              <w:t>Indien er tussen de trainer en Improve Training Group BV een opdrachtovereenkomst is afgesloten, valt deze briefing onder deze overeenkomst.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wps:bodyPr>
                    </wps:wsp>
                  </ns5:graphicData>
                </ns5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73F04" id="Tekstvak 8" o:spid="_x0000_s1028" type="#_x0000_t202" style="position:absolute;margin-left:0;margin-top:653.1pt;width:469.3pt;height:48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" fillcolor="#f2f2f2" strokeweight=".5pt">
                <v:path arrowok="t"/>
                <v:textbox>
                  <w:txbxContent>
                    <w:p w14:paraId="0DF568B4" w14:textId="788F9107" w:rsidR="00AF56D6" w:rsidRPr="00E40D17" w:rsidRDefault="008B4CBC" w:rsidP="00AF56D6">
                      <w:pPr>
                        <w:jc w:val="center"/>
                        <w:rPr>
                          <w:sz w:val="22"/>
                          <w:szCs w:val="20"/>
                        </w:rPr>
                      </w:pPr>
                      <w:r>
                        <w:rPr>
                          <w:rFonts w:cs="Calibri"/>
                          <w:color w:val="000000"/>
                          <w:sz w:val="22"/>
                          <w:szCs w:val="22"/>
                        </w:rPr>
                        <w:t>Indien er tussen de trainer en Improve Training Group BV een opdrachtovereenkomst is afgesloten, valt deze briefing onder deze overeenkomst.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9A03A1B" wp14:editId="52E1FE64">
                <wp:simplePos x="0" y="0"/>
                <wp:positionH relativeFrom="column">
                  <wp:posOffset>-941705</wp:posOffset>
                </wp:positionH>
                <wp:positionV relativeFrom="paragraph">
                  <wp:posOffset>-887730</wp:posOffset>
                </wp:positionV>
                <wp:extent cx="7626350" cy="1259205"/>
                <wp:effectExtent l="0" t="0" r="0" b="0"/>
                <wp:wrapNone/>
                <wp:docPr id="1818084837" name="Groep 4"/>
                <wp:cNvGraphicFramePr>
                  <ns5:graphicFrameLocks/>
                </wp:cNvGraphicFramePr>
                <ns5:graphic>
                  <ns5:graphicData uri="http://schemas.microsoft.com/office/word/2010/wordprocessingGroup">
                    <wpg:wgp>
                      <wpg:cNvGrpSpPr>
                        <ns5:grpSpLocks/>
                      </wpg:cNvGrpSpPr>
                      <wpg:grpSpPr>
                        <ns5:xfrm>
                          <ns5:off x="0" y="0"/>
                          <ns5:ext cx="7626350" cy="1259205"/>
                          <ns5:chOff x="0" y="0"/>
                          <ns5:chExt cx="7626350" cy="1259205"/>
                        </ns5:xfrm>
                      </wpg:grpSpPr>
                      <ns6:pic>
                        <ns6:nvPicPr>
                          <ns6:cNvPr id="5" name="Afbeelding 5" descr="banner"/>
                          <ns6:cNvPicPr>
                            <ns5:picLocks/>
                          </ns6:cNvPicPr>
                        </ns6:nvPicPr>
                        <ns6:blipFill rotWithShape="1">
                          <ns5:blip r:embed="rId12"/>
                          <ns5:srcRect t="38126"/>
                          <ns5:stretch/>
                        </ns6:blipFill>
                        <ns6:spPr bwMode="auto">
                          <ns5:xfrm>
                            <ns5:off x="0" y="0"/>
                            <ns5:ext cx="7626350" cy="1259205"/>
                          </ns5:xfrm>
                          <ns5:prstGeom prst="rect">
                            <ns5:avLst/>
                          </ns5:prstGeom>
                          <ns5:noFill/>
                          <ns5:ln>
                            <ns5:noFill/>
                          </ns5:ln>
                        </ns6:spPr>
                      </ns6:pic>
                      <wps:wsp>
                        <wps:cNvPr id="217" name="Tekstvak 2"/>
                        <wps:cNvSpPr txBox="1">
                          <ns5:spLocks/>
                        </wps:cNvSpPr>
                        <wps:spPr bwMode="auto">
                          <ns5:xfrm>
                            <ns5:off x="861237" y="0"/>
                            <ns5:ext cx="5372100" cy="1257300"/>
                          </ns5:xfrm>
                          <ns5:prstGeom prst="rect">
                            <ns5:avLst/>
                          </ns5:prstGeom>
                          <ns5:noFill/>
                          <ns5:ln w="9525">
                            <ns5:noFill/>
                            <ns5:miter lim="800000"/>
                            <ns5:headEnd/>
                            <ns5:tailEnd/>
                          </ns5:ln>
                        </wps:spPr>
                        <wps:txbx>
                          <w:txbxContent>
                            <w:p w14:paraId="61EFB1C8" w14:textId="77777777" w:rsidR="00005BEF" w:rsidRPr="00AF56D6" w:rsidRDefault="00005BEF" w:rsidP="00A50991">
                              <w:pPr>
                                <w:spacing w:line="240" w:lineRule="auto"/>
                                <w:rPr>
                                  <w:rFonts w:cs="Calibri"/>
                                  <w:b/>
                                  <w:bCs/>
                                  <w:color w:val="FFFFFF"/>
                                  <w:sz w:val="104"/>
                                  <w:szCs w:val="104"/>
                                </w:rPr>
                              </w:pPr>
                              <w:r w:rsidRPr="00AF56D6">
                                <w:rPr>
                                  <w:rFonts w:cs="Calibri"/>
                                  <w:b/>
                                  <w:bCs/>
                                  <w:color w:val="FFFFFF"/>
                                  <w:sz w:val="80"/>
                                  <w:szCs w:val="104"/>
                                </w:rPr>
                                <w:t>Algemeen.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ns5:noAutofit/>
                        </wps:bodyPr>
                      </wps:wsp>
                    </wpg:wgp>
                  </ns5:graphicData>
                </ns5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A03A1B" id="Groep 4" o:spid="_x0000_s1030" style="position:absolute;margin-left:-74.15pt;margin-top:-69.9pt;width:600.5pt;height:99.15pt;z-index:251656192" coordsize="76263,12592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Afbeelding 5" o:spid="_x0000_s1031" type="#_x0000_t75" alt="banner" style="position:absolute;width:76263;height:1259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">
                  <v:imagedata r:id="rId13" o:title="banner" croptop="24986f"/>
                  <o:lock v:ext="edit" aspectratio="f"/>
                </v:shape>
                <v:shape id="Tekstvak 2" o:spid="_x0000_s1032" type="#_x0000_t202" style="position:absolute;left:8612;width:53721;height:1257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" filled="f" stroked="f">
                  <v:textbox>
                    <w:txbxContent>
                      <w:p w14:paraId="61EFB1C8" w14:textId="77777777" w:rsidR="00005BEF" w:rsidRPr="00AF56D6" w:rsidRDefault="00005BEF" w:rsidP="00A50991">
                        <w:pPr>
                          <w:spacing w:line="240" w:lineRule="auto"/>
                          <w:rPr>
                            <w:rFonts w:cs="Calibri"/>
                            <w:b/>
                            <w:bCs/>
                            <w:color w:val="FFFFFF"/>
                            <w:sz w:val="104"/>
                            <w:szCs w:val="104"/>
                          </w:rPr>
                        </w:pPr>
                        <w:r w:rsidRPr="00AF56D6">
                          <w:rPr>
                            <w:rFonts w:cs="Calibri"/>
                            <w:b/>
                            <w:bCs/>
                            <w:color w:val="FFFFFF"/>
                            <w:sz w:val="80"/>
                            <w:szCs w:val="104"/>
                          </w:rPr>
                          <w:t>Algemeen.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5BEF"/>
    </w:p>
    <w:p>
      <w:pPr>
        <w:spacing w:before="1077" w:after="0" w:line="20" w:lineRule="exact"/>
        <w:rPr>
          <w:sz w:val="2"/>
          <w:szCs w:val="2"/>
        </w:rPr>
      </w:pPr>
    </w:p>
    <w:p>
      <w:r>
        <w:t xml:space="preserve">+++FOR s IN algemeen+++</w:t>
      </w:r>
    </w:p>
    <w:p>
      <w:r>
        <w:t xml:space="preserve">+++IF $s.witregel+++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7A0617CB" w14:textId="77777777" w:rsidR="00005BEF" w:rsidRDefault="00005BEF" w:rsidP="00A6612E"/>
    <w:p>
      <w:r>
        <w:br w:type="page"/>
      </w:r>
    </w:p>
    <w:p>
      <w:r>
        <w:t xml:space="preserve">+++FOR m IN mondayChallenges+++</w:t>
      </w:r>
    </w:p>
    <w:p>
      <w:pPr>
        <w:rPr>
          <w:rFonts w:eastAsia="Noto Sans JP Regular"/>
          <w:b/>
          <w:bCs/>
          <w:highlight w:val="cyan"/>
        </w:rPr>
      </w:pPr>
      <w:r>
        <w:rPr>
          <w:rFonts w:eastAsia="Noto Sans JP Regular"/>
          <w:b/>
          <w:bCs/>
          <w:highlight w:val="cyan"/>
        </w:rPr>
        <w:t xml:space="preserve">+++$m+++</w:t>
      </w:r>
    </w:p>
    <w:p>
      <w:r>
        <w:t xml:space="preserve">+++END-FOR m+++</w:t>
      </w:r>
    </w:p>
    <w:p w14:paraId="42429412" w14:textId="77777777" w:rsidR="008D2631" w:rsidRPr="008D4EEC" w:rsidRDefault="008D2631" w:rsidP="008D2631">
      <w:pPr>
        <w:jc w:val="both"/>
        <w:rPr>
          <w:rFonts w:eastAsia="Noto Sans JP Regular"/>
          <w:b/>
          <w:bCs/>
          <w:sz w:val="2"/>
          <w:szCs w:val="2"/>
        </w:rPr>
      </w:pPr>
    </w:p>
    <w:tbl>
      <w:tblPr>
        <w:tblW w:w="9201" w:type="dxa"/>
        <w:tblCellMar>
          <w:left w:w="170" w:type="dxa"/>
        </w:tblCellMar>
        <w:tblLook w:val="04A0" w:firstRow="1" w:lastRow="0" w:firstColumn="1" w:lastColumn="0" w:noHBand="0" w:noVBand="1"/>
      </w:tblPr>
      <w:tblGrid>
        <w:gridCol w:w="2693"/>
        <w:gridCol w:w="6508"/>
      </w:tblGrid>
      <w:tr w:rsidR="00AC66A1" w:rsidRPr="00AF56D6" w14:paraId="0C95036A" w14:textId="77777777" w:rsidTr="00AF56D6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08C4732D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Opdrachtgever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3833BAB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+++opdrachtgever+++</w:t>
            </w:r>
          </w:p>
        </w:tc>
      </w:tr>
      <w:tr w:rsidR="008D2631" w:rsidRPr="00AF56D6" w14:paraId="27271F9E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375627" w14:textId="77777777" w:rsidR="008D263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Workshop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F0C0F3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+++thema+++</w:t>
            </w:r>
          </w:p>
        </w:tc>
      </w:tr>
      <w:tr w:rsidR="008D2631" w:rsidRPr="00AF56D6" w14:paraId="27271F9E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375627" w14:textId="77777777" w:rsidR="008D263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Klanttitel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F0C0F3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+++klanttitel+++</w:t>
            </w:r>
          </w:p>
        </w:tc>
      </w:tr>
      <w:tr w:rsidR="008D2631" w:rsidRPr="00AF56D6" w14:paraId="1C48BA9B" w14:textId="77777777" w:rsidTr="00AF56D6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2F4B51C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Duur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0D4BC4E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+++duur+++</w:t>
            </w:r>
          </w:p>
        </w:tc>
      </w:tr>
      <w:tr w:rsidR="008D2631" w:rsidRPr="00AF56D6" w14:paraId="305047DD" w14:textId="77777777" w:rsidTr="00AF56D6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2D2B7D9D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Datum &amp; tijd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787EB770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+++datumTijd+++</w:t>
            </w:r>
          </w:p>
        </w:tc>
      </w:tr>
      <w:tr w:rsidR="008D2631" w:rsidRPr="00AF56D6" w14:paraId="508149CD" w14:textId="77777777" w:rsidTr="00AF56D6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12E1ACA6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Groepsgrootte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76A91B17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+++groepsgrootte+++</w:t>
            </w:r>
          </w:p>
        </w:tc>
      </w:tr>
      <w:tr w:rsidR="008D2631" w:rsidRPr="00AF56D6" w14:paraId="79D91B96" w14:textId="77777777" w:rsidTr="00AF56D6">
        <w:trPr>
          <w:trHeight w:val="539"/>
        </w:trPr>
        <w:tc>
          <w:tcPr>
            <w:tcW w:w="2693" w:type="dxa"/>
            <w:shd w:val="clear" w:color="auto" w:fill="F2F2F2"/>
            <w:vAlign w:val="center"/>
          </w:tcPr>
          <w:p w14:paraId="0AF90E79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Trainingslocatie</w:t>
            </w:r>
          </w:p>
        </w:tc>
        <w:tc>
          <w:tcPr>
            <w:tcW w:w="6508" w:type="dxa"/>
            <w:shd w:val="clear" w:color="auto" w:fill="FFFFFF"/>
            <w:vAlign w:val="center"/>
          </w:tcPr>
          <w:p w14:paraId="0FACF900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+++locatie+++</w:t>
            </w:r>
          </w:p>
        </w:tc>
      </w:tr>
      <w:tr w:rsidR="008D2631" w:rsidRPr="00AF56D6" w14:paraId="3C52731C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904383D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Voertaal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EE4178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t xml:space="preserve">+++voertaal+++</w:t>
            </w:r>
          </w:p>
        </w:tc>
      </w:tr>
      <w:tr w:rsidR="008D2631" w:rsidRPr="00AF56D6" w14:paraId="27271F9E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F375627" w14:textId="77777777" w:rsidR="008D263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Materialen uiterlijk op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8F0C0F3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fldChar w:fldCharType="begin"/>
              <w:t xml:space="preserve">+++materialenDeadline+++</w:t>
            </w:r>
          </w:p>
        </w:tc>
      </w:tr>
      <w:tr w:rsidR="008D2631" w:rsidRPr="00AF56D6" w14:paraId="635D3605" w14:textId="77777777" w:rsidTr="00AF56D6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4216BCD5" w14:textId="77777777" w:rsidR="008D2631" w:rsidRPr="00AF56D6" w:rsidRDefault="008D263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Accountmanager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6A4FC8" w14:textId="77777777" w:rsidR="008B4CBC" w:rsidRPr="00D276DC" w:rsidRDefault="008B4CBC" w:rsidP="008B4CBC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  <w:lang w:val="en-US"/>
              </w:rPr>
            </w:pPr>
            <w:r w:rsidRPr="00D276DC">
              <w:rPr>
                <w:rFonts w:eastAsia="Noto Sans JP Regular" w:cs="Calibri"/>
                <w:sz w:val="25"/>
                <w:szCs w:val="25"/>
                <w:lang w:val="en-US"/>
              </w:rPr>
              <w:t xml:space="preserve">+++accountmanager+++</w:t>
            </w:r>
          </w:p>
        </w:tc>
      </w:tr>
      <w:tr w:rsidR="00AC66A1" w:rsidRPr="00AF56D6" w14:paraId="03DE7894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9EE4FC9" w14:textId="77777777" w:rsidR="00AC66A1" w:rsidRPr="00AF56D6" w:rsidRDefault="00AC66A1" w:rsidP="00AC66A1">
            <w:pPr>
              <w:pStyle w:val="Geenafstand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Km. / Reistijd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6779010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t xml:space="preserve">+++reis+++</w:t>
            </w:r>
          </w:p>
        </w:tc>
      </w:tr>
      <w:tr w:rsidR="00AC66A1" w:rsidRPr="00AF56D6" w14:paraId="02128FFC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BB0A963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Contactpersoon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5F176D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+++contactpersoon+++</w:t>
            </w:r>
          </w:p>
        </w:tc>
      </w:tr>
      <w:tr w:rsidR="00F35746" w:rsidRPr="00AF56D6" w14:paraId="1A50BDB5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D2A72CB" w14:textId="77777777" w:rsidR="00F35746" w:rsidRPr="00AF56D6" w:rsidRDefault="00F35746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Klantcontactmoment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828ABA" w14:textId="77777777" w:rsidR="00F35746" w:rsidRPr="00976647" w:rsidRDefault="00F35746" w:rsidP="00F35746">
            <w:pPr>
              <w:rPr>
                <w:bCs/>
                <w:szCs w:val="21"/>
              </w:rPr>
            </w:pPr>
            <w:r w:rsidRPr="00976647">
              <w:rPr>
                <w:bCs/>
                <w:szCs w:val="21"/>
              </w:rPr>
              <w:t xml:space="preserve">+++klantcontactmoment+++</w:t>
            </w:r>
          </w:p>
        </w:tc>
      </w:tr>
      <w:tr w:rsidR="00AC66A1" w:rsidRPr="00AF56D6" w14:paraId="60544A3F" w14:textId="77777777" w:rsidTr="00AF56D6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268A830D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Evaluatie deelnemers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AD24957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t xml:space="preserve">+++evaluatie+++</w:t>
            </w:r>
          </w:p>
        </w:tc>
      </w:tr>
      <w:tr w:rsidR="00AC66A1" w:rsidRPr="00AF56D6" w14:paraId="6640141C" w14:textId="77777777" w:rsidTr="00AF56D6">
        <w:trPr>
          <w:trHeight w:val="539"/>
        </w:trPr>
        <w:tc>
          <w:tcPr>
            <w:tcW w:w="269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CB14335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IE-code</w:t>
            </w:r>
          </w:p>
        </w:tc>
        <w:tc>
          <w:tcPr>
            <w:tcW w:w="650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76C0671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+++iecode+++</w:t>
            </w:r>
          </w:p>
        </w:tc>
      </w:tr>
      <w:tr w:rsidR="00AC66A1" w:rsidRPr="00AF56D6" w14:paraId="027D5D23" w14:textId="77777777" w:rsidTr="00AF56D6">
        <w:trPr>
          <w:trHeight w:val="539"/>
        </w:trPr>
        <w:tc>
          <w:tcPr>
            <w:tcW w:w="2693" w:type="dxa"/>
            <w:tcBorders>
              <w:top w:val="single" w:sz="4" w:space="0" w:color="auto"/>
            </w:tcBorders>
            <w:shd w:val="clear" w:color="auto" w:fill="F2F2F2"/>
            <w:vAlign w:val="center"/>
          </w:tcPr>
          <w:p w14:paraId="43506810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b/>
                <w:bCs/>
                <w:sz w:val="25"/>
                <w:szCs w:val="25"/>
              </w:rPr>
            </w:pPr>
            <w:r w:rsidRPr="00AF56D6">
              <w:rPr>
                <w:rFonts w:eastAsia="Noto Sans JP Regular" w:cs="Calibri"/>
                <w:b/>
                <w:bCs/>
                <w:sz w:val="25"/>
                <w:szCs w:val="25"/>
              </w:rPr>
              <w:t xml:space="preserve">Trainingscode MC</w:t>
            </w:r>
          </w:p>
        </w:tc>
        <w:tc>
          <w:tcPr>
            <w:tcW w:w="650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EB50B3F" w14:textId="77777777" w:rsidR="00AC66A1" w:rsidRPr="00AF56D6" w:rsidRDefault="00AC66A1" w:rsidP="00AF56D6">
            <w:pPr>
              <w:pStyle w:val="Geenafstand"/>
              <w:jc w:val="left"/>
              <w:rPr>
                <w:rFonts w:eastAsia="Noto Sans JP Regular" w:cs="Calibri"/>
                <w:sz w:val="25"/>
                <w:szCs w:val="25"/>
              </w:rPr>
            </w:pPr>
            <w:r w:rsidRPr="00AF56D6">
              <w:rPr>
                <w:rFonts w:eastAsia="Noto Sans JP Regular" w:cs="Calibri"/>
                <w:sz w:val="25"/>
                <w:szCs w:val="25"/>
              </w:rPr>
              <w:fldChar w:fldCharType="begin"/>
              <w:t xml:space="preserve">+++trainingscodeMc+++ &lt;-- Vergeet de Monday Challenges niet!</w:t>
            </w:r>
            <w:proofErr w:type="spellStart"/>
            <w:proofErr w:type="spellEnd"/>
          </w:p>
        </w:tc>
      </w:tr>
    </w:tbl>
    <w:p w14:paraId="1E6AB4C0" w14:textId="77777777" w:rsidR="008D2631" w:rsidRPr="00DA64FC" w:rsidRDefault="008D2631" w:rsidP="008D2631">
      <w:pPr>
        <w:rPr>
          <w:sz w:val="16"/>
          <w:szCs w:val="18"/>
        </w:rPr>
      </w:pPr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a IN achtergrond+++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a+++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+++IF extraInfo.length+++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Extra informatie trainer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+++FOR e IN extraInfo+++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+++$e+++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+++END-FOR e+++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EA4E398" w14:textId="77777777" w:rsidR="008D2631" w:rsidRDefault="008D2631" w:rsidP="00F03705">
      <w:pPr>
        <w:rPr>
          <w:lang w:val="en-US" w:eastAsia="nl-NL"/>
        </w:rPr>
      </w:pPr>
      <w:r w:rsidRPr="00976647">
        <w:rPr>
          <w:lang w:val="en-US" w:eastAsia="nl-NL"/>
        </w:rPr>
        <w:t xml:space="preserve">+++END-IF+++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>
      <w:r>
        <w:t xml:space="preserve">+++FOR s IN concept+++</w:t>
      </w:r>
    </w:p>
    <w:p>
      <w:r>
        <w:t xml:space="preserve">+++IF $s.witregel+++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 IN bullets+++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+++$b+++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rolblokken+++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blk IN blokken+++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+++IF $blk.titel+++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+++$blk.titel+++</w:t>
      </w:r>
    </w:p>
    <w:p>
      <w: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+++FOR r IN $blk.regels+++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r+++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$blk.afbeelding+++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+++IMAGE blockImage($blk)+++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+++IF $blk.historie+++</w:t>
      </w:r>
    </w:p>
    <w:tbl>
      <w:tblPr>
        <w:tblW w:w="90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812"/>
        <w:gridCol w:w="1812"/>
        <w:gridCol w:w="1812"/>
        <w:gridCol w:w="1812"/>
        <w:gridCol w:w="1812"/>
      </w:tblGrid>
      <w:tr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Datum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Tijd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Klanttitel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Trainer (tel nr)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CP klant</w:t>
            </w:r>
          </w:p>
        </w:tc>
      </w:tr>
      <w:tr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+++FOR h IN $blk.historie+++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  <w:tr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+++$h.datum+++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+++$h.tijd+++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+++$h.klanttitel+++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+++$h.trainer+++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+++$h.contactpersoon+++</w:t>
            </w:r>
          </w:p>
        </w:tc>
      </w:tr>
      <w:tr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>+++END-FOR h+++</w:t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  <w:tc>
          <w:tcPr>
            <w:tcW w:w="1812" w:type="dxa"/>
          </w:tcPr>
          <w:p w14:paraId="736DBD34" w14:textId="77777777" w:rsidR="00E407AE" w:rsidRPr="00976647" w:rsidRDefault="00E407AE" w:rsidP="00F03705">
            <w:pPr>
              <w:rPr>
                <w:szCs w:val="18"/>
              </w:rPr>
            </w:pPr>
            <w:r w:rsidRPr="00976647">
              <w:rPr>
                <w:szCs w:val="18"/>
              </w:rPr>
              <w:t xml:space="preserve"/>
            </w:r>
          </w:p>
        </w:tc>
      </w:tr>
    </w:tbl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blk+++</w:t>
      </w:r>
    </w:p>
    <w:p>
      <w:r>
        <w:t xml:space="preserve">+++FOR s IN inventarisatieIntro+++</w:t>
      </w:r>
    </w:p>
    <w:p>
      <w:r>
        <w:t xml:space="preserve">+++IF $s.witregel+++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inventarisatie.length+++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+++FOR v IN inventarisatie+++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+++$v.vraag+++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+++$v.antwoord+++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+++END-FOR v+++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+++IF !inventarisatie.length+++</w:t>
      </w:r>
    </w:p>
    <w:p>
      <w:r>
        <w:t xml:space="preserve">+++FOR s IN inventarisatieLeeg+++</w:t>
      </w:r>
    </w:p>
    <w:p>
      <w:r>
        <w:t xml:space="preserve">+++IF $s.witregel+++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/>
      </w:r>
    </w:p>
    <w:p>
      <w:r>
        <w:t xml:space="preserve">+++END-IF+++</w:t>
      </w:r>
    </w:p>
    <w:p>
      <w:r>
        <w:t xml:space="preserve">+++IF $s.kop+++</w:t>
      </w:r>
    </w:p>
    <w:p w14:paraId="7D3B9FC8" w14:textId="77777777" w:rsidR="00E407AE" w:rsidRPr="00976647" w:rsidRDefault="00E407AE" w:rsidP="00F03705">
      <w:pPr>
        <w:pStyle w:val="Kop1"/>
        <w:rPr>
          <w:rFonts w:eastAsia="Noto Sans JP Regular"/>
        </w:rPr>
      </w:pPr>
      <w:r w:rsidRPr="00976647">
        <w:rPr>
          <w:rFonts w:eastAsia="Noto Sans JP Regular"/>
        </w:rPr>
        <w:t xml:space="preserve">+++$s.kop+++</w:t>
      </w:r>
    </w:p>
    <w:p>
      <w:r>
        <w:t xml:space="preserve">+++END-IF+++</w:t>
      </w:r>
    </w:p>
    <w:p>
      <w:r>
        <w:t xml:space="preserve">+++FOR r IN $s.regels+++</w:t>
      </w:r>
    </w:p>
    <w:p>
      <w:r>
        <w:t xml:space="preserve">+++IF $r.bullet &amp;&amp; !$r.niveau+++</w:t>
      </w:r>
    </w:p>
    <w:p w14:paraId="736DBD34" w14:textId="77777777" w:rsidR="00E407AE" w:rsidRPr="00976647" w:rsidRDefault="00E407AE" w:rsidP="00F03705">
      <w:pPr>
        <w:numPr>
          <w:ilvl w:val="0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$r.bullet &amp;&amp; $r.niveau+++</w:t>
      </w:r>
    </w:p>
    <w:p w14:paraId="736DBD34" w14:textId="77777777" w:rsidR="00E407AE" w:rsidRPr="00976647" w:rsidRDefault="00E407AE" w:rsidP="00F03705">
      <w:pPr>
        <w:numPr>
          <w:ilvl w:val="1"/>
          <w:numId w:val="1"/>
        </w:num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+++IF !$r.bullet+++</w:t>
      </w:r>
    </w:p>
    <w:p w14:paraId="736DBD34" w14:textId="77777777" w:rsidR="00E407AE" w:rsidRPr="00976647" w:rsidRDefault="00E407AE" w:rsidP="00F03705">
      <w:pPr>
        <w:rPr>
          <w:szCs w:val="18"/>
        </w:rPr>
      </w:pPr>
      <w:r w:rsidRPr="00976647">
        <w:rPr>
          <w:szCs w:val="18"/>
        </w:rPr>
        <w:t xml:space="preserve">+++$r.tekst+++</w:t>
      </w:r>
    </w:p>
    <w:p>
      <w:r>
        <w:t xml:space="preserve">+++END-IF+++</w:t>
      </w:r>
    </w:p>
    <w:p>
      <w:r>
        <w:t xml:space="preserve">+++END-FOR r+++</w:t>
      </w:r>
    </w:p>
    <w:p>
      <w:r>
        <w:t xml:space="preserve">+++END-FOR s+++</w:t>
      </w:r>
    </w:p>
    <w:p w14:paraId="75E2100A" w14:textId="77777777" w:rsidR="00E407AE" w:rsidRPr="00160E43" w:rsidRDefault="00E407AE" w:rsidP="00F03705">
      <w:pPr>
        <w:rPr>
          <w:szCs w:val="18"/>
        </w:rPr>
      </w:pPr>
      <w:r w:rsidRPr="00976647">
        <w:rPr>
          <w:szCs w:val="18"/>
        </w:rPr>
        <w:t xml:space="preserve">+++END-IF+++</w:t>
      </w:r>
    </w:p>
    <w:p w14:paraId="7C8E4B90" w14:textId="77777777" w:rsidR="00005BEF" w:rsidRDefault="00005BEF"/>
    <w:p w14:paraId="79F5BDC8" w14:textId="77777777" w:rsidR="00F37D97" w:rsidRDefault="00F37D97" w:rsidP="00091817"/>
    <w:sectPr w:rsidR="00F37D97" w:rsidSect="000B5F27">
      <w:footerReference w:type="default" r:id="rId14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C3D7D" w14:textId="77777777" w:rsidR="008B4CBC" w:rsidRDefault="008B4CBC" w:rsidP="00005BEF">
      <w:r>
        <w:separator/>
      </w:r>
    </w:p>
  </w:endnote>
  <w:endnote w:type="continuationSeparator" w:id="0">
    <w:p w14:paraId="4134965A" w14:textId="77777777" w:rsidR="008B4CBC" w:rsidRDefault="008B4CBC" w:rsidP="00005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Hoofdtekst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Noto Sans JP Regular">
    <w:panose1 w:val="020B05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7960" w14:textId="77777777" w:rsidR="007F2271" w:rsidRPr="007F2271" w:rsidRDefault="007F2271" w:rsidP="007F2271">
    <w:pPr>
      <w:rPr>
        <w:rFonts w:ascii="Times New Roman" w:eastAsia="Times New Roman" w:hAnsi="Times New Roman" w:cs="Times New Roman"/>
        <w:sz w:val="24"/>
        <w:lang w:eastAsia="nl-NL"/>
      </w:rPr>
    </w:pPr>
  </w:p>
  <w:p w14:paraId="3E6A390F" w14:textId="77777777" w:rsidR="00005BEF" w:rsidRDefault="00CF19C9">
    <w:pPr>
      <w:pStyle w:val="Voettekst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6AD0518" wp14:editId="66A96499">
          <wp:simplePos x="0" y="0"/>
          <wp:positionH relativeFrom="column">
            <wp:posOffset>5523865</wp:posOffset>
          </wp:positionH>
          <wp:positionV relativeFrom="paragraph">
            <wp:posOffset>175260</wp:posOffset>
          </wp:positionV>
          <wp:extent cx="831850" cy="202565"/>
          <wp:effectExtent l="0" t="0" r="0" b="0"/>
          <wp:wrapNone/>
          <wp:docPr id="1" name="Afbeelding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202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begin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instrText xml:space="preserve"> INCLUDEPICTURE "https://www.teambuildingtrainer.nl/wp-content/uploads/2021/06/TBT-Logo-Liggend-Zwart.png" \* MERGEFORMATINET </w:instrText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separate"/>
    </w:r>
    <w:r w:rsidR="007F2271" w:rsidRPr="007F2271">
      <w:rPr>
        <w:rFonts w:ascii="Times New Roman" w:eastAsia="Times New Roman" w:hAnsi="Times New Roman" w:cs="Times New Roman"/>
        <w:sz w:val="24"/>
        <w:lang w:eastAsia="nl-N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AFF2C" w14:textId="77777777" w:rsidR="008B4CBC" w:rsidRDefault="008B4CBC" w:rsidP="00005BEF">
      <w:r>
        <w:separator/>
      </w:r>
    </w:p>
  </w:footnote>
  <w:footnote w:type="continuationSeparator" w:id="0">
    <w:p w14:paraId="1BFEDA8D" w14:textId="77777777" w:rsidR="008B4CBC" w:rsidRDefault="008B4CBC" w:rsidP="00005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093C"/>
    <w:multiLevelType w:val="hybridMultilevel"/>
    <w:tmpl w:val="D738293E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F33DC9"/>
    <w:multiLevelType w:val="hybridMultilevel"/>
    <w:tmpl w:val="20327A88"/>
    <w:lvl w:ilvl="0" w:tplc="BBAADA92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 (Hoofdtekst CS)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81034">
    <w:abstractNumId w:val="0"/>
  </w:num>
  <w:num w:numId="2" w16cid:durableId="1155797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BC"/>
    <w:rsid w:val="00005BEF"/>
    <w:rsid w:val="00074E82"/>
    <w:rsid w:val="00091817"/>
    <w:rsid w:val="000B5F27"/>
    <w:rsid w:val="0010182C"/>
    <w:rsid w:val="0018376D"/>
    <w:rsid w:val="002101A2"/>
    <w:rsid w:val="00251A8F"/>
    <w:rsid w:val="00263249"/>
    <w:rsid w:val="00272F95"/>
    <w:rsid w:val="00294D3C"/>
    <w:rsid w:val="0031692B"/>
    <w:rsid w:val="00350405"/>
    <w:rsid w:val="003B524B"/>
    <w:rsid w:val="003C4AA1"/>
    <w:rsid w:val="003E2247"/>
    <w:rsid w:val="003F48D3"/>
    <w:rsid w:val="004156CB"/>
    <w:rsid w:val="00436B5D"/>
    <w:rsid w:val="00522473"/>
    <w:rsid w:val="00522F76"/>
    <w:rsid w:val="00587F63"/>
    <w:rsid w:val="005B77A6"/>
    <w:rsid w:val="005C0C05"/>
    <w:rsid w:val="005D75C7"/>
    <w:rsid w:val="00604306"/>
    <w:rsid w:val="006101E1"/>
    <w:rsid w:val="00660A1A"/>
    <w:rsid w:val="006B262A"/>
    <w:rsid w:val="006D261A"/>
    <w:rsid w:val="006D3293"/>
    <w:rsid w:val="007377D1"/>
    <w:rsid w:val="00740014"/>
    <w:rsid w:val="007C64E1"/>
    <w:rsid w:val="007F049E"/>
    <w:rsid w:val="007F2271"/>
    <w:rsid w:val="00811928"/>
    <w:rsid w:val="00814C82"/>
    <w:rsid w:val="008464FA"/>
    <w:rsid w:val="008A5A60"/>
    <w:rsid w:val="008B4702"/>
    <w:rsid w:val="008B4CBC"/>
    <w:rsid w:val="008D2631"/>
    <w:rsid w:val="008F15B2"/>
    <w:rsid w:val="00936DB8"/>
    <w:rsid w:val="00937BFA"/>
    <w:rsid w:val="00953FCF"/>
    <w:rsid w:val="009E2490"/>
    <w:rsid w:val="009F38EA"/>
    <w:rsid w:val="00A13F8D"/>
    <w:rsid w:val="00A46346"/>
    <w:rsid w:val="00A50991"/>
    <w:rsid w:val="00A6612E"/>
    <w:rsid w:val="00A664BD"/>
    <w:rsid w:val="00A80A78"/>
    <w:rsid w:val="00AC66A1"/>
    <w:rsid w:val="00AD7761"/>
    <w:rsid w:val="00AF56D6"/>
    <w:rsid w:val="00B21DC0"/>
    <w:rsid w:val="00B32F9F"/>
    <w:rsid w:val="00BC0D05"/>
    <w:rsid w:val="00BE593B"/>
    <w:rsid w:val="00C50905"/>
    <w:rsid w:val="00C6476F"/>
    <w:rsid w:val="00CF19C9"/>
    <w:rsid w:val="00CF443A"/>
    <w:rsid w:val="00D37126"/>
    <w:rsid w:val="00D42268"/>
    <w:rsid w:val="00D827DD"/>
    <w:rsid w:val="00DD17F5"/>
    <w:rsid w:val="00E407AE"/>
    <w:rsid w:val="00EC770A"/>
    <w:rsid w:val="00EE3F85"/>
    <w:rsid w:val="00F03705"/>
    <w:rsid w:val="00F24492"/>
    <w:rsid w:val="00F35746"/>
    <w:rsid w:val="00F37D97"/>
    <w:rsid w:val="00F936DC"/>
    <w:rsid w:val="00FB1CEE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A27E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="Calibri" w:hAnsi="Helvetica" w:cs="Times New Roman (Hoofdtekst CS)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03705"/>
    <w:pPr>
      <w:spacing w:line="312" w:lineRule="auto"/>
    </w:pPr>
    <w:rPr>
      <w:rFonts w:ascii="Calibri" w:hAnsi="Calibri"/>
      <w:sz w:val="25"/>
      <w:szCs w:val="24"/>
      <w:lang w:eastAsia="en-US"/>
    </w:rPr>
  </w:style>
  <w:style w:type="paragraph" w:styleId="Kop1">
    <w:name w:val="heading 1"/>
    <w:aliases w:val="Kop"/>
    <w:basedOn w:val="Standaard"/>
    <w:next w:val="Standaard"/>
    <w:link w:val="Kop1Char"/>
    <w:uiPriority w:val="9"/>
    <w:qFormat/>
    <w:rsid w:val="00F03705"/>
    <w:pPr>
      <w:keepNext/>
      <w:keepLines/>
      <w:spacing w:after="80" w:line="240" w:lineRule="auto"/>
      <w:outlineLvl w:val="0"/>
    </w:pPr>
    <w:rPr>
      <w:rFonts w:eastAsia="Times New Roman" w:cs="Times New Roman"/>
      <w:b/>
      <w:color w:val="000000"/>
      <w:sz w:val="28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005BEF"/>
  </w:style>
  <w:style w:type="paragraph" w:styleId="Voettekst">
    <w:name w:val="footer"/>
    <w:basedOn w:val="Standaard"/>
    <w:link w:val="VoettekstChar"/>
    <w:uiPriority w:val="99"/>
    <w:unhideWhenUsed/>
    <w:rsid w:val="00005BEF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005BEF"/>
  </w:style>
  <w:style w:type="paragraph" w:styleId="Geenafstand">
    <w:name w:val="No Spacing"/>
    <w:uiPriority w:val="1"/>
    <w:rsid w:val="00005BEF"/>
    <w:rPr>
      <w:rFonts w:ascii="Calibri" w:hAnsi="Calibri" w:cs="Times New Roman"/>
      <w:sz w:val="22"/>
      <w:szCs w:val="22"/>
      <w:lang w:eastAsia="en-US"/>
    </w:rPr>
  </w:style>
  <w:style w:type="table" w:styleId="Onopgemaaktetabel1">
    <w:name w:val="Plain Table 1"/>
    <w:basedOn w:val="Standaardtabel"/>
    <w:uiPriority w:val="41"/>
    <w:rsid w:val="00005BEF"/>
    <w:rPr>
      <w:rFonts w:ascii="Calibri" w:hAnsi="Calibri" w:cs="Times New Roman"/>
      <w:szCs w:val="22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Kop1Char">
    <w:name w:val="Kop 1 Char"/>
    <w:aliases w:val="Kop Char"/>
    <w:link w:val="Kop1"/>
    <w:uiPriority w:val="9"/>
    <w:rsid w:val="00F03705"/>
    <w:rPr>
      <w:rFonts w:ascii="Calibri" w:eastAsia="Times New Roman" w:hAnsi="Calibri" w:cs="Times New Roman"/>
      <w:b/>
      <w:color w:val="000000"/>
      <w:sz w:val="28"/>
      <w:szCs w:val="32"/>
    </w:rPr>
  </w:style>
  <w:style w:type="paragraph" w:styleId="Lijstalinea">
    <w:name w:val="List Paragraph"/>
    <w:basedOn w:val="Standaard"/>
    <w:uiPriority w:val="34"/>
    <w:rsid w:val="00F037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8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e0ecd-d6b8-482e-83e3-333ca15eb1f8" xsi:nil="true"/>
    <lcf76f155ced4ddcb4097134ff3c332f xmlns="d18b35e2-45b8-4cf0-9243-68f507acc3e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210DCB08664BA65C8222C5AF591E" ma:contentTypeVersion="19" ma:contentTypeDescription="Een nieuw document maken." ma:contentTypeScope="" ma:versionID="0dea4b8e0644429ebf9ba36b5e53a5a1">
  <xsd:schema xmlns:xsd="http://www.w3.org/2001/XMLSchema" xmlns:xs="http://www.w3.org/2001/XMLSchema" xmlns:p="http://schemas.microsoft.com/office/2006/metadata/properties" xmlns:ns2="d18b35e2-45b8-4cf0-9243-68f507acc3eb" xmlns:ns3="cc3e0ecd-d6b8-482e-83e3-333ca15eb1f8" targetNamespace="http://schemas.microsoft.com/office/2006/metadata/properties" ma:root="true" ma:fieldsID="9a221418474b89bf428107c2145646be" ns2:_="" ns3:_="">
    <xsd:import namespace="d18b35e2-45b8-4cf0-9243-68f507acc3eb"/>
    <xsd:import namespace="cc3e0ecd-d6b8-482e-83e3-333ca15eb1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b35e2-45b8-4cf0-9243-68f507acc3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Afbeeldingtags" ma:readOnly="false" ma:fieldId="{5cf76f15-5ced-4ddc-b409-7134ff3c332f}" ma:taxonomyMulti="true" ma:sspId="5f8bc974-36bd-4484-8281-23131a65c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e0ecd-d6b8-482e-83e3-333ca15eb1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ad1520c-71e2-48d7-bb0a-bcfc3dba7d56}" ma:internalName="TaxCatchAll" ma:showField="CatchAllData" ma:web="cc3e0ecd-d6b8-482e-83e3-333ca15eb1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5004A8-238C-4E0E-93AD-AC6447930C79}">
  <ds:schemaRefs>
    <ds:schemaRef ds:uri="http://schemas.microsoft.com/office/2006/metadata/properties"/>
    <ds:schemaRef ds:uri="http://schemas.microsoft.com/office/infopath/2007/PartnerControls"/>
    <ds:schemaRef ds:uri="cc3e0ecd-d6b8-482e-83e3-333ca15eb1f8"/>
    <ds:schemaRef ds:uri="d18b35e2-45b8-4cf0-9243-68f507acc3eb"/>
  </ds:schemaRefs>
</ds:datastoreItem>
</file>

<file path=customXml/itemProps2.xml><?xml version="1.0" encoding="utf-8"?>
<ds:datastoreItem xmlns:ds="http://schemas.openxmlformats.org/officeDocument/2006/customXml" ds:itemID="{BEA25E6D-BD48-46C1-82CA-A607801DC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b35e2-45b8-4cf0-9243-68f507acc3eb"/>
    <ds:schemaRef ds:uri="cc3e0ecd-d6b8-482e-83e3-333ca15eb1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3F97A0-A387-4063-8C78-7D27377616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WJ - Briefing.dotx</Template>
  <TotalTime>1</TotalTime>
  <Pages>4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Peter Houtman | Improve Training Group</cp:lastModifiedBy>
  <cp:revision>2</cp:revision>
  <dcterms:created xsi:type="dcterms:W3CDTF">2026-02-05T09:08:00Z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0x010100F326210DCB08664BA65C8222C5AF591E</vt:lpwstr>
  </property>
  <property fmtid="{D5CDD505-2E9C-101B-9397-08002B2CF9AE}" pid="3" name="MediaServiceImageTags">
    <vt:lpwstr/>
  </property>
</Properties>
</file>