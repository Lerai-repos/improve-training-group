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ns5="http://schemas.openxmlformats.org/drawingml/2006/main" xmlns:ns6="http://schemas.openxmlformats.org/drawingml/2006/picture" xmlns:ns8="http://schemas.microsoft.com/office/drawing/2010/main" mc:Ignorable="w14 w15 w16se w16cid w16 w16cex w16sdtdh w16sdtfl w16du wp14">
  <w:body>
    <w:p w14:paraId="79B9E459" w14:textId="5AFE3BBB" w:rsidR="00005BEF" w:rsidRDefault="00B1352D">
      <w:r>
        <w:rPr>
          <w:noProof/>
        </w:rPr>
        <w:drawing>
          <wp:anchor distT="0" distB="0" distL="114300" distR="114300" simplePos="0" relativeHeight="251693567" behindDoc="0" locked="0" layoutInCell="1" allowOverlap="1" wp14:anchorId="6646616E" wp14:editId="41BCBF4D">
            <wp:simplePos x="0" y="0"/>
            <wp:positionH relativeFrom="column">
              <wp:posOffset>4548898</wp:posOffset>
            </wp:positionH>
            <wp:positionV relativeFrom="paragraph">
              <wp:posOffset>8385463</wp:posOffset>
            </wp:positionV>
            <wp:extent cx="1891434" cy="410544"/>
            <wp:effectExtent l="0" t="0" r="1270" b="0"/>
            <wp:wrapNone/>
            <wp:docPr id="1989715852" name="Afbeelding 2" descr="Afbeelding met Lettertype, tekst, symbool, logo&#10;&#10;Door AI gegenereerde inhoud is mogelijk onjuist."/>
            <wp:cNvGraphicFramePr>
              <ns5:graphicFrameLocks noChangeAspect="1"/>
            </wp:cNvGraphicFramePr>
            <ns5:graphic>
              <ns5:graphicData uri="http://schemas.openxmlformats.org/drawingml/2006/picture">
                <ns6:pic>
                  <ns6:nvPicPr>
                    <ns6:cNvPr id="927149925" name="Afbeelding 2" descr="Afbeelding met Lettertype, tekst, symbool, logo&#10;&#10;Door AI gegenereerde inhoud is mogelijk onjuist."/>
                    <ns6:cNvPicPr/>
                  </ns6:nvPicPr>
                  <ns6:blipFill>
                    <ns5:blip r:embed="rId10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891434" cy="410544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0F38">
        <w:rPr>
          <w:rFonts w:ascii="Times New Roman" w:eastAsia="Times New Roman" w:hAnsi="Times New Roman" w:cs="Times New Roman"/>
          <w:noProof/>
          <w:sz w:val="24"/>
          <w:lang w:eastAsia="nl-NL"/>
        </w:rPr>
        <w:drawing>
          <wp:anchor distT="0" distB="0" distL="114300" distR="114300" simplePos="0" relativeHeight="251689471" behindDoc="0" locked="0" layoutInCell="1" allowOverlap="1" wp14:anchorId="71118781" wp14:editId="28152486">
            <wp:simplePos x="0" y="0"/>
            <wp:positionH relativeFrom="column">
              <wp:posOffset>4547870</wp:posOffset>
            </wp:positionH>
            <wp:positionV relativeFrom="paragraph">
              <wp:posOffset>8447356</wp:posOffset>
            </wp:positionV>
            <wp:extent cx="1802843" cy="260252"/>
            <wp:effectExtent l="0" t="0" r="635" b="0"/>
            <wp:wrapNone/>
            <wp:docPr id="435149486" name="Afbeelding 1" descr="Afbeelding met silhouet&#10;&#10;Automatisch gegenereerde beschrijving"/>
            <wp:cNvGraphicFramePr>
              <ns5:graphicFrameLocks noChangeAspect="1"/>
            </wp:cNvGraphicFramePr>
            <ns5:graphic>
              <ns5:graphicData uri="http://schemas.openxmlformats.org/drawingml/2006/picture">
                <ns6:pic>
                  <ns6:nvPicPr>
                    <ns6:cNvPr id="982644303" name="Afbeelding 1" descr="Afbeelding met silhouet&#10;&#10;Automatisch gegenereerde beschrijving"/>
                    <ns6:cNvPicPr/>
                  </ns6:nvPicPr>
                  <ns6:blipFill>
                    <ns5:blip r:embed="rId11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802843" cy="260252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2271" w:rsidRPr="00074E82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189ECFB" wp14:editId="13552204">
                <wp:simplePos x="0" y="0"/>
                <wp:positionH relativeFrom="column">
                  <wp:posOffset>-899795</wp:posOffset>
                </wp:positionH>
                <wp:positionV relativeFrom="paragraph">
                  <wp:posOffset>8314055</wp:posOffset>
                </wp:positionV>
                <wp:extent cx="8093710" cy="576580"/>
                <wp:effectExtent l="0" t="0" r="0" b="0"/>
                <wp:wrapThrough wrapText="bothSides">
                  <wp:wrapPolygon edited="0">
                    <wp:start x="0" y="0"/>
                    <wp:lineTo x="0" y="21004"/>
                    <wp:lineTo x="21556" y="21004"/>
                    <wp:lineTo x="21556" y="0"/>
                    <wp:lineTo x="0" y="0"/>
                  </wp:wrapPolygon>
                </wp:wrapThrough>
                <wp:docPr id="17" name="Rechthoek 17"/>
                <wp:cNvGraphicFramePr/>
                <ns5:graphic>
                  <ns5:graphicData uri="http://schemas.microsoft.com/office/word/2010/wordprocessingShape">
                    <wps:wsp>
                      <wps:cNvSpPr/>
                      <wps:spPr>
                        <ns5:xfrm>
                          <ns5:off x="0" y="0"/>
                          <ns5:ext cx="8093710" cy="576580"/>
                        </ns5:xfrm>
                        <ns5:prstGeom prst="rect">
                          <ns5:avLst/>
                        </ns5:prstGeom>
                        <ns5:solidFill>
                          <ns5:schemeClr val="bg1"/>
                        </ns5:solidFill>
                        <ns5:ln>
                          <ns5:noFill/>
                        </ns5:ln>
                      </wps:spPr>
                      <wps:style>
                        <ns5:lnRef idx="2">
                          <ns5:schemeClr val="accent1">
                            <ns5:shade val="50000"/>
                          </ns5:schemeClr>
                        </ns5:lnRef>
                        <ns5:fillRef idx="1">
                          <ns5:schemeClr val="accent1"/>
                        </ns5:fillRef>
                        <ns5:effectRef idx="0">
                          <ns5:schemeClr val="accent1"/>
                        </ns5:effectRef>
                        <ns5:fontRef idx="minor">
                          <ns5:schemeClr val="lt1"/>
                        </ns5:fontRef>
                      </wps:style>
                      <wps:txbx>
                        <w:txbxContent>
                          <w:p w14:paraId="4CC0829C" w14:textId="77777777" w:rsidR="007F2271" w:rsidRPr="007F2271" w:rsidRDefault="007F2271" w:rsidP="007F2271">
                            <w:pPr>
                              <w:rPr>
                                <w:rFonts w:ascii="Times New Roman" w:eastAsia="Times New Roman" w:hAnsi="Times New Roman" w:cs="Times New Roman"/>
                                <w:sz w:val="24"/>
                                <w:lang w:eastAsia="nl-NL"/>
                              </w:rPr>
                            </w:pPr>
                          </w:p>
                          <w:p w14:paraId="105F6E38" w14:textId="77777777" w:rsidR="007F2271" w:rsidRDefault="007F2271" w:rsidP="007F227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ns5:prstTxWarp prst="textNoShape">
                          <ns5:avLst/>
                        </ns5:prstTxWarp>
                        <ns5:noAutofit/>
                      </wps:bodyPr>
                    </wps:wsp>
                  </ns5:graphicData>
                </ns5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9ECFB" id="Rechthoek 17" o:spid="_x0000_s1026" style="position:absolute;margin-left:-70.85pt;margin-top:654.65pt;width:637.3pt;height:45.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" fillcolor="white [3212]" stroked="f" strokeweight="1pt">
                <v:textbox>
                  <w:txbxContent>
                    <w:p w14:paraId="4CC0829C" w14:textId="77777777" w:rsidR="007F2271" w:rsidRPr="007F2271" w:rsidRDefault="007F2271" w:rsidP="007F2271">
                      <w:pPr>
                        <w:rPr>
                          <w:rFonts w:ascii="Times New Roman" w:eastAsia="Times New Roman" w:hAnsi="Times New Roman" w:cs="Times New Roman"/>
                          <w:sz w:val="24"/>
                          <w:lang w:eastAsia="nl-NL"/>
                        </w:rPr>
                      </w:pPr>
                    </w:p>
                    <w:p w14:paraId="105F6E38" w14:textId="77777777" w:rsidR="007F2271" w:rsidRDefault="007F2271" w:rsidP="007F2271">
                      <w:pPr>
                        <w:jc w:val="center"/>
                      </w:pPr>
                    </w:p>
                  </w:txbxContent>
                </v:textbox>
                <w10:wrap type="through"/>
              </v:rect>
            </w:pict>
          </mc:Fallback>
        </mc:AlternateContent>
      </w:r>
      <w:r w:rsidR="00FF0EE9" w:rsidRPr="00005BEF">
        <w:rPr>
          <w:noProof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4406BC35" wp14:editId="516F2567">
                <wp:simplePos x="0" y="0"/>
                <wp:positionH relativeFrom="column">
                  <wp:posOffset>-71552</wp:posOffset>
                </wp:positionH>
                <wp:positionV relativeFrom="paragraph">
                  <wp:posOffset>-101600</wp:posOffset>
                </wp:positionV>
                <wp:extent cx="5372100" cy="982493"/>
                <wp:effectExtent l="0" t="0" r="0" b="0"/>
                <wp:wrapNone/>
                <wp:docPr id="6" name="Tekstvak 2"/>
                <wp:cNvGraphicFramePr>
                  <ns5:graphicFrameLocks/>
                </wp:cNvGraphicFramePr>
                <ns5:graphic>
                  <ns5:graphicData uri="http://schemas.microsoft.com/office/word/2010/wordprocessingShape">
                    <wps:wsp>
                      <wps:cNvSpPr txBox="1">
                        <ns5:spLocks noChangeArrowheads="1"/>
                      </wps:cNvSpPr>
                      <wps:spPr bwMode="auto">
                        <ns5:xfrm>
                          <ns5:off x="0" y="0"/>
                          <ns5:ext cx="5372100" cy="982493"/>
                        </ns5:xfrm>
                        <ns5:prstGeom prst="rect">
                          <ns5:avLst/>
                        </ns5:prstGeom>
                        <ns5:noFill/>
                        <ns5:ln w="9525">
                          <ns5:noFill/>
                          <ns5:miter lim="800000"/>
                          <ns5:headEnd/>
                          <ns5:tailEnd/>
                        </ns5:ln>
                      </wps:spPr>
                      <wps:txbx>
                        <w:txbxContent>
                          <w:p w14:paraId="776DFFE9" w14:textId="77777777" w:rsidR="00005BEF" w:rsidRPr="00FF0EE9" w:rsidRDefault="00005BEF" w:rsidP="00005BEF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z w:val="120"/>
                                <w:szCs w:val="120"/>
                              </w:rPr>
                            </w:pPr>
                            <w:r w:rsidRPr="00FF0EE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z w:val="120"/>
                                <w:szCs w:val="120"/>
                              </w:rPr>
                              <w:t>Briefing.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ns5:noAutofit/>
                      </wps:bodyPr>
                    </wps:wsp>
                  </ns5:graphicData>
                </ns5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06BC35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7" type="#_x0000_t202" style="position:absolute;margin-left:-5.65pt;margin-top:-8pt;width:423pt;height:77.35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" filled="f" stroked="f">
                <v:textbox>
                  <w:txbxContent>
                    <w:p w14:paraId="776DFFE9" w14:textId="77777777" w:rsidR="00005BEF" w:rsidRPr="00FF0EE9" w:rsidRDefault="00005BEF" w:rsidP="00005BEF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z w:val="120"/>
                          <w:szCs w:val="120"/>
                        </w:rPr>
                      </w:pPr>
                      <w:r w:rsidRPr="00FF0EE9"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z w:val="120"/>
                          <w:szCs w:val="120"/>
                        </w:rPr>
                        <w:t>Briefing.</w:t>
                      </w:r>
                    </w:p>
                  </w:txbxContent>
                </v:textbox>
              </v:shape>
            </w:pict>
          </mc:Fallback>
        </mc:AlternateContent>
      </w:r>
      <w:r w:rsidR="00005BEF" w:rsidRPr="00005BEF">
        <w:rPr>
          <w:noProof/>
        </w:rPr>
        <w:drawing>
          <wp:anchor distT="0" distB="0" distL="114300" distR="114300" simplePos="0" relativeHeight="251656192" behindDoc="0" locked="0" layoutInCell="1" allowOverlap="1" wp14:anchorId="2FFACCB1" wp14:editId="438B67D6">
            <wp:simplePos x="0" y="0"/>
            <wp:positionH relativeFrom="column">
              <wp:posOffset>-991870</wp:posOffset>
            </wp:positionH>
            <wp:positionV relativeFrom="paragraph">
              <wp:posOffset>-953135</wp:posOffset>
            </wp:positionV>
            <wp:extent cx="7683500" cy="10868660"/>
            <wp:effectExtent l="0" t="0" r="0" b="8890"/>
            <wp:wrapNone/>
            <wp:docPr id="1" name="Afbeelding 1" descr="voorpagina_def"/>
            <wp:cNvGraphicFramePr>
              <ns5:graphicFrameLocks noChangeAspect="1"/>
            </wp:cNvGraphicFramePr>
            <ns5:graphic>
              <ns5:graphicData uri="http://schemas.openxmlformats.org/drawingml/2006/picture">
                <ns6:pic>
                  <ns6:nvPicPr>
                    <ns6:cNvPr id="0" name="Picture 2" descr="voorpagina_def"/>
                    <ns6:cNvPicPr>
                      <ns5:picLocks noChangeAspect="1" noChangeArrowheads="1"/>
                    </ns6:cNvPicPr>
                  </ns6:nvPicPr>
                  <ns6:blipFill>
                    <ns5:blip r:embed="rId12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7683500" cy="10868660"/>
                    </ns5:xfrm>
                    <ns5:prstGeom prst="rect">
                      <ns5:avLst/>
                    </ns5:prstGeom>
                    <ns5:noFill/>
                  </ns6:spPr>
                </ns6:pic>
              </ns5:graphicData>
            </ns5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5BEF">
        <w:br w:type="page"/>
      </w:r>
    </w:p>
    <w:p w14:paraId="6B7A2F2D" w14:textId="77777777" w:rsidR="00005BEF" w:rsidRDefault="008B46C7" w:rsidP="00F03705">
      <w:pPr>
        <w:pStyle w:val="Kop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1519" behindDoc="0" locked="0" layoutInCell="1" allowOverlap="1" wp14:anchorId="561B45CC" wp14:editId="6F5180C4">
                <wp:simplePos x="0" y="0"/>
                <wp:positionH relativeFrom="column">
                  <wp:posOffset>0</wp:posOffset>
                </wp:positionH>
                <wp:positionV relativeFrom="paragraph">
                  <wp:posOffset>8294385</wp:posOffset>
                </wp:positionV>
                <wp:extent cx="5960140" cy="616688"/>
                <wp:effectExtent l="0" t="0" r="8890" b="18415"/>
                <wp:wrapNone/>
                <wp:docPr id="900081498" name="Tekstvak 1"/>
                <wp:cNvGraphicFramePr/>
                <ns5:graphic>
                  <ns5:graphicData uri="http://schemas.microsoft.com/office/word/2010/wordprocessingShape">
                    <wps:wsp>
                      <wps:cNvSpPr txBox="1"/>
                      <wps:spPr>
                        <ns5:xfrm>
                          <ns5:off x="0" y="0"/>
                          <ns5:ext cx="5960140" cy="616688"/>
                        </ns5:xfrm>
                        <ns5:prstGeom prst="rect">
                          <ns5:avLst/>
                        </ns5:prstGeom>
                        <ns5:solidFill>
                          <ns5:schemeClr val="bg1">
                            <ns5:lumMod val="95000"/>
                          </ns5:schemeClr>
                        </ns5:solidFill>
                        <ns5:ln w="6350">
                          <ns5:solidFill>
                            <ns5:prstClr val="black"/>
                          </ns5:solidFill>
                        </ns5:ln>
                      </wps:spPr>
                      <wps:txbx>
                        <w:txbxContent>
                          <w:p w14:paraId="533C77A7" w14:textId="77777777" w:rsidR="008B46C7" w:rsidRPr="00E40D17" w:rsidRDefault="005C6E02" w:rsidP="008B46C7">
                            <w:pPr>
                              <w:jc w:val="center"/>
                              <w:rPr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cs="Calibri"/>
                                <w:color w:val="000000"/>
                                <w:sz w:val="22"/>
                                <w:szCs w:val="22"/>
                              </w:rPr>
                              <w:t>Indien er tussen de trainer en Improve Training Group BV een opdrachtovereenkomst is afgesloten, valt deze briefing onder deze overeenkomst.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ns5:prstTxWarp prst="textNoShape">
                          <ns5:avLst/>
                        </ns5:prstTxWarp>
                        <ns5:noAutofit/>
                      </wps:bodyPr>
                    </wps:wsp>
                  </ns5:graphicData>
                </ns5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1B45CC" id="Tekstvak 1" o:spid="_x0000_s1028" type="#_x0000_t202" style="position:absolute;margin-left:0;margin-top:653.1pt;width:469.3pt;height:48.55pt;z-index:25169151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" fillcolor="#f2f2f2 [3052]" strokeweight=".5pt">
                <v:textbox>
                  <w:txbxContent>
                    <w:p w14:paraId="533C77A7" w14:textId="77777777" w:rsidR="008B46C7" w:rsidRPr="00E40D17" w:rsidRDefault="005C6E02" w:rsidP="008B46C7">
                      <w:pPr>
                        <w:jc w:val="center"/>
                        <w:rPr>
                          <w:sz w:val="22"/>
                          <w:szCs w:val="20"/>
                        </w:rPr>
                      </w:pPr>
                      <w:r>
                        <w:rPr>
                          <w:rFonts w:cs="Calibri"/>
                          <w:color w:val="000000"/>
                          <w:sz w:val="22"/>
                          <w:szCs w:val="22"/>
                        </w:rPr>
                        <w:t>Indien er tussen de trainer en Improve Training Group BV een opdrachtovereenkomst is afgesloten, valt deze briefing onder deze overeenkomst.</w:t>
                      </w:r>
                    </w:p>
                  </w:txbxContent>
                </v:textbox>
              </v:shape>
            </w:pict>
          </mc:Fallback>
        </mc:AlternateContent>
      </w:r>
      <w:r w:rsidR="00F03705" w:rsidRPr="00F91425">
        <w:rPr>
          <w:noProof/>
        </w:rPr>
      </w:r>
      <w:r w:rsidR="006D261A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4E25E8F" wp14:editId="6B5267CB">
                <wp:simplePos x="0" y="0"/>
                <wp:positionH relativeFrom="column">
                  <wp:posOffset>-941705</wp:posOffset>
                </wp:positionH>
                <wp:positionV relativeFrom="paragraph">
                  <wp:posOffset>-887892</wp:posOffset>
                </wp:positionV>
                <wp:extent cx="7626350" cy="1259205"/>
                <wp:effectExtent l="0" t="0" r="6350" b="0"/>
                <wp:wrapNone/>
                <wp:docPr id="14" name="Groep 14"/>
                <wp:cNvGraphicFramePr/>
                <ns5:graphic>
                  <ns5:graphicData uri="http://schemas.microsoft.com/office/word/2010/wordprocessingGroup">
                    <wpg:wgp>
                      <wpg:cNvGrpSpPr/>
                      <wpg:grpSpPr>
                        <ns5:xfrm>
                          <ns5:off x="0" y="0"/>
                          <ns5:ext cx="7626350" cy="1259205"/>
                          <ns5:chOff x="0" y="0"/>
                          <ns5:chExt cx="7626350" cy="1259205"/>
                        </ns5:xfrm>
                      </wpg:grpSpPr>
                      <ns6:pic>
                        <ns6:nvPicPr>
                          <ns6:cNvPr id="5" name="Afbeelding 5" descr="banner"/>
                          <ns6:cNvPicPr>
                            <ns5:picLocks noChangeAspect="1"/>
                          </ns6:cNvPicPr>
                        </ns6:nvPicPr>
                        <ns6:blipFill rotWithShape="1">
                          <ns5:blip r:embed="rId13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 t="38126"/>
                          <ns5:stretch/>
                        </ns6:blipFill>
                        <ns6:spPr bwMode="auto">
                          <ns5:xfrm>
                            <ns5:off x="0" y="0"/>
                            <ns5:ext cx="7626350" cy="1259205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  <ns5:extLst>
                            <ns5:ext uri="{53640926-AAD7-44D8-BBD7-CCE9431645EC}">
                              <ns8:shadowObscured/>
                            </ns5:ext>
                          </ns5:extLst>
                        </ns6:spPr>
                      </ns6:pic>
                      <wps:wsp>
                        <wps:cNvPr id="217" name="Tekstvak 2"/>
                        <wps:cNvSpPr txBox="1">
                          <ns5:spLocks noChangeArrowheads="1"/>
                        </wps:cNvSpPr>
                        <wps:spPr bwMode="auto">
                          <ns5:xfrm>
                            <ns5:off x="861237" y="0"/>
                            <ns5:ext cx="5372100" cy="1257300"/>
                          </ns5:xfrm>
                          <ns5:prstGeom prst="rect">
                            <ns5:avLst/>
                          </ns5:prstGeom>
                          <ns5:noFill/>
                          <ns5:ln w="9525">
                            <ns5:noFill/>
                            <ns5:miter lim="800000"/>
                            <ns5:headEnd/>
                            <ns5:tailEnd/>
                          </ns5:ln>
                        </wps:spPr>
                        <wps:txbx>
                          <w:txbxContent>
                            <w:p w14:paraId="06910202" w14:textId="77777777" w:rsidR="00005BEF" w:rsidRPr="00074E82" w:rsidRDefault="00005BEF" w:rsidP="00A50991">
                              <w:pPr>
                                <w:spacing w:line="240" w:lineRule="auto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FFFFFF" w:themeColor="background1"/>
                                  <w:sz w:val="104"/>
                                  <w:szCs w:val="104"/>
                                </w:rPr>
                              </w:pPr>
                              <w:r w:rsidRPr="00074E82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FFFFFF" w:themeColor="background1"/>
                                  <w:sz w:val="80"/>
                                  <w:szCs w:val="104"/>
                                </w:rPr>
                                <w:t>Algemeen.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ns5:noAutofit/>
                        </wps:bodyPr>
                      </wps:wsp>
                    </wpg:wgp>
                  </ns5:graphicData>
                </ns5:graphic>
              </wp:anchor>
            </w:drawing>
          </mc:Choice>
          <mc:Fallback>
            <w:pict>
              <v:group w14:anchorId="34E25E8F" id="Groep 14" o:spid="_x0000_s1030" style="position:absolute;margin-left:-74.15pt;margin-top:-69.9pt;width:600.5pt;height:99.15pt;z-index:251663360" coordsize="76263,12592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Afbeelding 5" o:spid="_x0000_s1031" type="#_x0000_t75" alt="banner" style="position:absolute;width:76263;height:1259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">
                  <v:imagedata r:id="rId14" o:title="banner" croptop="24986f"/>
                </v:shape>
                <v:shape id="_x0000_s1032" type="#_x0000_t202" style="position:absolute;left:8612;width:53721;height:1257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" filled="f" stroked="f">
                  <v:textbox>
                    <w:txbxContent>
                      <w:p w14:paraId="06910202" w14:textId="77777777" w:rsidR="00005BEF" w:rsidRPr="00074E82" w:rsidRDefault="00005BEF" w:rsidP="00A50991">
                        <w:pPr>
                          <w:spacing w:line="240" w:lineRule="auto"/>
                          <w:rPr>
                            <w:rFonts w:asciiTheme="minorHAnsi" w:hAnsiTheme="minorHAnsi" w:cstheme="minorHAnsi"/>
                            <w:b/>
                            <w:bCs/>
                            <w:color w:val="FFFFFF" w:themeColor="background1"/>
                            <w:sz w:val="104"/>
                            <w:szCs w:val="104"/>
                          </w:rPr>
                        </w:pPr>
                        <w:r w:rsidRPr="00074E82">
                          <w:rPr>
                            <w:rFonts w:asciiTheme="minorHAnsi" w:hAnsiTheme="minorHAnsi" w:cstheme="minorHAnsi"/>
                            <w:b/>
                            <w:bCs/>
                            <w:color w:val="FFFFFF" w:themeColor="background1"/>
                            <w:sz w:val="80"/>
                            <w:szCs w:val="104"/>
                          </w:rPr>
                          <w:t>Algemeen.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5BEF"/>
    </w:p>
    <w:p>
      <w:pPr>
        <w:spacing w:before="1077" w:after="0" w:line="20" w:lineRule="exact"/>
        <w:rPr>
          <w:sz w:val="2"/>
          <w:szCs w:val="2"/>
        </w:rPr>
      </w:pPr>
    </w:p>
    <w:p>
      <w:r>
        <w:t xml:space="preserve">+++FOR s IN algemeen+++</w:t>
      </w:r>
    </w:p>
    <w:p>
      <w:r>
        <w:t xml:space="preserve">+++IF $s.witregel+++</w:t>
      </w:r>
    </w:p>
    <w:p w14:paraId="00550A85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/>
      </w:r>
    </w:p>
    <w:p>
      <w:r>
        <w:t xml:space="preserve">+++END-IF+++</w:t>
      </w:r>
    </w:p>
    <w:p>
      <w:r>
        <w:t xml:space="preserve">+++IF $s.kop+++</w:t>
      </w:r>
    </w:p>
    <w:p w14:paraId="167ACE9D" w14:textId="77777777" w:rsidR="00790728" w:rsidRPr="00976647" w:rsidRDefault="00790728" w:rsidP="00790728">
      <w:pPr>
        <w:pStyle w:val="Kop1"/>
        <w:rPr>
          <w:rFonts w:eastAsia="Noto Sans JP Regular"/>
        </w:rPr>
      </w:pPr>
      <w:r w:rsidRPr="00976647">
        <w:rPr>
          <w:rFonts w:eastAsia="Noto Sans JP Regular"/>
        </w:rPr>
        <w:t xml:space="preserve">+++$s.kop+++</w:t>
      </w:r>
    </w:p>
    <w:p>
      <w:r>
        <w:t xml:space="preserve">+++END-IF+++</w:t>
      </w:r>
    </w:p>
    <w:p>
      <w:r>
        <w:t xml:space="preserve">+++FOR r IN $s.regels+++</w:t>
      </w:r>
    </w:p>
    <w:p>
      <w:r>
        <w:t xml:space="preserve">+++IF $r.bullet &amp;&amp; !$r.niveau+++</w:t>
      </w:r>
    </w:p>
    <w:p w14:paraId="00550A85" w14:textId="77777777" w:rsidR="00790728" w:rsidRPr="00976647" w:rsidRDefault="00790728" w:rsidP="00790728">
      <w:pPr>
        <w:numPr>
          <w:ilvl w:val="0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$r.bullet &amp;&amp; $r.niveau+++</w:t>
      </w:r>
    </w:p>
    <w:p w14:paraId="00550A85" w14:textId="77777777" w:rsidR="00790728" w:rsidRPr="00976647" w:rsidRDefault="00790728" w:rsidP="00790728">
      <w:pPr>
        <w:numPr>
          <w:ilvl w:val="1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!$r.bullet+++</w:t>
      </w:r>
    </w:p>
    <w:p w14:paraId="00550A85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+++END-FOR r+++</w:t>
      </w:r>
    </w:p>
    <w:p>
      <w:r>
        <w:t xml:space="preserve">+++END-FOR s+++</w:t>
      </w:r>
    </w:p>
    <w:p w14:paraId="29036027" w14:textId="766D5F70" w:rsidR="00005BEF" w:rsidRDefault="00005BEF" w:rsidP="00A6612E"/>
    <w:p>
      <w:r>
        <w:br w:type="page"/>
      </w:r>
    </w:p>
    <w:p>
      <w:r>
        <w:t xml:space="preserve">+++FOR m IN mondayChallenges+++</w:t>
      </w:r>
    </w:p>
    <w:p>
      <w:pPr>
        <w:pStyle w:val="Kop1"/>
        <w:rPr>
          <w:rFonts w:eastAsia="Noto Sans JP Regular"/>
          <w:highlight w:val="cyan"/>
        </w:rPr>
      </w:pPr>
      <w:r>
        <w:rPr>
          <w:rFonts w:eastAsia="Noto Sans JP Regular"/>
          <w:highlight w:val="cyan"/>
        </w:rPr>
        <w:t xml:space="preserve">+++$m+++</w:t>
      </w:r>
    </w:p>
    <w:p>
      <w:r>
        <w:t xml:space="preserve">+++END-FOR m+++</w:t>
      </w:r>
    </w:p>
    <w:p w14:paraId="129DA8FF" w14:textId="77777777" w:rsidR="008D2631" w:rsidRPr="008D4EEC" w:rsidRDefault="008D2631" w:rsidP="008D2631">
      <w:pPr>
        <w:jc w:val="both"/>
        <w:rPr>
          <w:rFonts w:eastAsia="Noto Sans JP Regular"/>
          <w:b/>
          <w:bCs/>
          <w:sz w:val="2"/>
          <w:szCs w:val="2"/>
        </w:rPr>
      </w:pPr>
    </w:p>
    <w:tbl>
      <w:tblPr>
        <w:tblStyle w:val="Onopgemaaktetabel1"/>
        <w:tblW w:w="15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70" w:type="dxa"/>
        </w:tblCellMar>
        <w:tblLook w:val="04A0" w:firstRow="1" w:lastRow="0" w:firstColumn="1" w:lastColumn="0" w:noHBand="0" w:noVBand="1"/>
      </w:tblPr>
      <w:tblGrid>
        <w:gridCol w:w="2693"/>
        <w:gridCol w:w="6508"/>
      </w:tblGrid>
      <w:tr w:rsidR="002A1F13" w:rsidRPr="00A6612E" w14:paraId="70710AC3" w14:textId="77777777" w:rsidTr="002E58A8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0F61917" w14:textId="77777777" w:rsidR="002A1F13" w:rsidRPr="00F03705" w:rsidRDefault="002A1F13" w:rsidP="002A1F13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Opdrachtgever</w:t>
            </w:r>
          </w:p>
        </w:tc>
        <w:tc>
          <w:tcPr>
            <w:tcW w:w="6508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4C2D3596" w14:textId="77777777" w:rsidR="002A1F13" w:rsidRDefault="002A1F13" w:rsidP="002A1F13">
            <w:pPr>
              <w:pStyle w:val="Geenafstand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+++opdrachtgever+++</w:t>
            </w:r>
          </w:p>
        </w:tc>
      </w:tr>
      <w:tr w:rsidR="002A1F13" w:rsidRPr="00A6612E" w14:paraId="19D999E0" w14:textId="77777777" w:rsidTr="002E58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568F96B" w14:textId="77777777" w:rsidR="002A1F13" w:rsidRPr="00F03705" w:rsidRDefault="002A1F13" w:rsidP="002A1F13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Training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7355798" w14:textId="77777777" w:rsidR="002A1F13" w:rsidRPr="00812186" w:rsidRDefault="002A1F13" w:rsidP="002A1F13">
            <w:pPr>
              <w:pStyle w:val="Geenafstand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+++thema+++</w:t>
            </w:r>
          </w:p>
        </w:tc>
      </w:tr>
      <w:tr w:rsidR="002A1F13" w:rsidRPr="00A6612E" w14:paraId="19D999E0" w14:textId="77777777" w:rsidTr="002E58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568F96B" w14:textId="77777777" w:rsidR="002A1F13" w:rsidRPr="00F03705" w:rsidRDefault="002A1F13" w:rsidP="002A1F13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Klanttitel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7355798" w14:textId="77777777" w:rsidR="002A1F13" w:rsidRPr="00812186" w:rsidRDefault="002A1F13" w:rsidP="002A1F13">
            <w:pPr>
              <w:pStyle w:val="Geenafstand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+++klanttitel+++</w:t>
            </w:r>
          </w:p>
        </w:tc>
      </w:tr>
      <w:tr w:rsidR="002A1F13" w:rsidRPr="00A6612E" w14:paraId="1C6E7A51" w14:textId="77777777" w:rsidTr="002E58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BF0DECC" w14:textId="77777777" w:rsidR="002A1F13" w:rsidRPr="00F03705" w:rsidRDefault="002A1F13" w:rsidP="002A1F13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Duur</w:t>
            </w:r>
          </w:p>
        </w:tc>
        <w:tc>
          <w:tcPr>
            <w:tcW w:w="6508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72A00954" w14:textId="77777777" w:rsidR="002A1F13" w:rsidRDefault="002A1F13" w:rsidP="002A1F13">
            <w:pPr>
              <w:pStyle w:val="Geenafstand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+++duur+++</w:t>
            </w:r>
          </w:p>
        </w:tc>
      </w:tr>
      <w:tr w:rsidR="002A1F13" w:rsidRPr="00A6612E" w14:paraId="3ED1ACBC" w14:textId="77777777" w:rsidTr="002E58A8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2F2F2" w:themeFill="background1" w:themeFillShade="F2"/>
            <w:vAlign w:val="center"/>
          </w:tcPr>
          <w:p w14:paraId="555745E6" w14:textId="77777777" w:rsidR="002A1F13" w:rsidRPr="00F03705" w:rsidRDefault="002A1F13" w:rsidP="002A1F13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Datum &amp; tijd</w:t>
            </w:r>
          </w:p>
        </w:tc>
        <w:tc>
          <w:tcPr>
            <w:tcW w:w="6508" w:type="dxa"/>
            <w:shd w:val="clear" w:color="auto" w:fill="FFFFFF" w:themeFill="background1"/>
            <w:vAlign w:val="center"/>
          </w:tcPr>
          <w:p w14:paraId="1021710C" w14:textId="77777777" w:rsidR="002A1F13" w:rsidRDefault="002A1F13" w:rsidP="002A1F13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+++datumTijd+++</w:t>
            </w:r>
          </w:p>
        </w:tc>
      </w:tr>
      <w:tr w:rsidR="002A1F13" w:rsidRPr="00A6612E" w14:paraId="1F58E3F7" w14:textId="77777777" w:rsidTr="002E58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2F2F2" w:themeFill="background1" w:themeFillShade="F2"/>
            <w:vAlign w:val="center"/>
          </w:tcPr>
          <w:p w14:paraId="0CDC843D" w14:textId="77777777" w:rsidR="002A1F13" w:rsidRPr="00F03705" w:rsidRDefault="002A1F13" w:rsidP="002A1F13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Groepsgrootte</w:t>
            </w:r>
          </w:p>
        </w:tc>
        <w:tc>
          <w:tcPr>
            <w:tcW w:w="6508" w:type="dxa"/>
            <w:shd w:val="clear" w:color="auto" w:fill="FFFFFF" w:themeFill="background1"/>
            <w:vAlign w:val="center"/>
          </w:tcPr>
          <w:p w14:paraId="02C9C6C5" w14:textId="77777777" w:rsidR="002A1F13" w:rsidRDefault="002A1F13" w:rsidP="002A1F13">
            <w:pPr>
              <w:pStyle w:val="Geenafstand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+++groepsgrootte+++</w:t>
            </w:r>
          </w:p>
        </w:tc>
      </w:tr>
      <w:tr w:rsidR="002A1F13" w:rsidRPr="00A6612E" w14:paraId="4AEABF5F" w14:textId="77777777" w:rsidTr="002E58A8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2F2F2" w:themeFill="background1" w:themeFillShade="F2"/>
            <w:vAlign w:val="center"/>
          </w:tcPr>
          <w:p w14:paraId="302E479C" w14:textId="77777777" w:rsidR="002A1F13" w:rsidRPr="00F03705" w:rsidRDefault="002A1F13" w:rsidP="002A1F13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Trainingslocatie</w:t>
            </w:r>
          </w:p>
        </w:tc>
        <w:tc>
          <w:tcPr>
            <w:tcW w:w="6508" w:type="dxa"/>
            <w:vAlign w:val="center"/>
          </w:tcPr>
          <w:p w14:paraId="7A7DED15" w14:textId="77777777" w:rsidR="002A1F13" w:rsidRPr="006D1A8B" w:rsidRDefault="002A1F13" w:rsidP="002A1F13">
            <w:pPr>
              <w:pStyle w:val="Geenafstand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+++locatie+++</w:t>
            </w:r>
          </w:p>
        </w:tc>
      </w:tr>
      <w:tr w:rsidR="002A1F13" w:rsidRPr="00A6612E" w14:paraId="0B3E4FB0" w14:textId="77777777" w:rsidTr="002E58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ABC8D0F" w14:textId="77777777" w:rsidR="002A1F13" w:rsidRPr="00F03705" w:rsidRDefault="002A1F13" w:rsidP="002A1F13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Voertaal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vAlign w:val="center"/>
          </w:tcPr>
          <w:p w14:paraId="1E7C415B" w14:textId="77777777" w:rsidR="002A1F13" w:rsidRPr="006D1A8B" w:rsidRDefault="002A1F13" w:rsidP="002A1F13">
            <w:pPr>
              <w:pStyle w:val="Geenafstand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+++voertaal+++</w:t>
            </w:r>
          </w:p>
        </w:tc>
      </w:tr>
      <w:tr w:rsidR="002A1F13" w:rsidRPr="00A6612E" w14:paraId="19D999E0" w14:textId="77777777" w:rsidTr="002E58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568F96B" w14:textId="77777777" w:rsidR="002A1F13" w:rsidRPr="00F03705" w:rsidRDefault="002A1F13" w:rsidP="002A1F13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Materialen uiterlijk op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7355798" w14:textId="77777777" w:rsidR="002A1F13" w:rsidRPr="00812186" w:rsidRDefault="002A1F13" w:rsidP="002A1F13">
            <w:pPr>
              <w:pStyle w:val="Geenafstand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+++materialenDeadline+++</w:t>
            </w:r>
          </w:p>
        </w:tc>
      </w:tr>
      <w:tr w:rsidR="002A1F13" w:rsidRPr="003E2247" w14:paraId="0F580C80" w14:textId="77777777" w:rsidTr="002E58A8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083D938" w14:textId="77777777" w:rsidR="002A1F13" w:rsidRPr="00F03705" w:rsidRDefault="002A1F13" w:rsidP="002A1F13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Accountmanager</w:t>
            </w:r>
          </w:p>
        </w:tc>
        <w:tc>
          <w:tcPr>
            <w:tcW w:w="6508" w:type="dxa"/>
            <w:tcBorders>
              <w:top w:val="single" w:sz="4" w:space="0" w:color="auto"/>
            </w:tcBorders>
            <w:vAlign w:val="center"/>
          </w:tcPr>
          <w:p w14:paraId="0D3121B9" w14:textId="77777777" w:rsidR="002A1F13" w:rsidRPr="00D276DC" w:rsidRDefault="002A1F13" w:rsidP="002A1F13">
            <w:pPr>
              <w:pStyle w:val="Geenafstand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Noto Sans JP Regular" w:cs="Calibri"/>
                <w:sz w:val="25"/>
                <w:szCs w:val="25"/>
                <w:lang w:val="en-US"/>
              </w:rPr>
            </w:pPr>
            <w:r w:rsidRPr="00D276DC">
              <w:rPr>
                <w:rFonts w:eastAsia="Noto Sans JP Regular" w:cs="Calibri"/>
                <w:sz w:val="25"/>
                <w:szCs w:val="25"/>
                <w:lang w:val="en-US"/>
              </w:rPr>
              <w:t xml:space="preserve">+++accountmanager+++</w:t>
            </w:r>
          </w:p>
        </w:tc>
      </w:tr>
      <w:tr w:rsidR="002A1F13" w:rsidRPr="00A6612E" w14:paraId="12959EB4" w14:textId="77777777" w:rsidTr="002E58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FE44EAF" w14:textId="77777777" w:rsidR="002A1F13" w:rsidRPr="00F03705" w:rsidRDefault="002A1F13" w:rsidP="002A1F13">
            <w:pPr>
              <w:pStyle w:val="Geenafstand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Km. / Reistijd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4AB74A7" w14:textId="77777777" w:rsidR="002A1F13" w:rsidRPr="00F03705" w:rsidRDefault="002A1F13" w:rsidP="002A1F13">
            <w:pPr>
              <w:pStyle w:val="Geenafstand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+++reis+++</w:t>
            </w:r>
          </w:p>
        </w:tc>
      </w:tr>
      <w:tr w:rsidR="002A1F13" w:rsidRPr="00A6612E" w14:paraId="729A0653" w14:textId="77777777" w:rsidTr="002E58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BB6DBA4" w14:textId="77777777" w:rsidR="002A1F13" w:rsidRPr="00A35DCA" w:rsidRDefault="002A1F13" w:rsidP="002A1F13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A35DCA">
              <w:rPr>
                <w:rFonts w:ascii="Calibri" w:eastAsia="Noto Sans JP Regular" w:hAnsi="Calibri" w:cs="Calibri"/>
                <w:sz w:val="25"/>
                <w:szCs w:val="25"/>
              </w:rPr>
              <w:t xml:space="preserve">Contactpersoon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11505B5" w14:textId="77777777" w:rsidR="002A1F13" w:rsidRPr="0081754F" w:rsidRDefault="002A1F13" w:rsidP="002A1F13">
            <w:pPr>
              <w:pStyle w:val="Geenafstand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+++contactpersoon+++</w:t>
            </w:r>
          </w:p>
        </w:tc>
      </w:tr>
      <w:tr w:rsidR="002A1F13" w:rsidRPr="00A6612E" w14:paraId="446A1AA6" w14:textId="77777777" w:rsidTr="002E58A8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9F19AD6" w14:textId="77777777" w:rsidR="002A1F13" w:rsidRPr="00A35DCA" w:rsidRDefault="002A1F13" w:rsidP="002A1F13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A35DCA">
              <w:rPr>
                <w:rFonts w:eastAsia="Noto Sans JP Regular" w:cs="Calibri"/>
                <w:sz w:val="25"/>
                <w:szCs w:val="25"/>
              </w:rPr>
              <w:t xml:space="preserve">Klantcontactmoment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4CDC0CF" w14:textId="77777777" w:rsidR="002A1F13" w:rsidRPr="004802F5" w:rsidRDefault="002A1F13" w:rsidP="002A1F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Cs w:val="25"/>
              </w:rPr>
            </w:pPr>
            <w:r w:rsidRPr="004802F5">
              <w:rPr>
                <w:bCs/>
                <w:szCs w:val="25"/>
              </w:rPr>
              <w:t xml:space="preserve">+++klantcontactmoment+++</w:t>
            </w:r>
          </w:p>
        </w:tc>
      </w:tr>
      <w:tr w:rsidR="002A1F13" w:rsidRPr="00A6612E" w14:paraId="0EED24C5" w14:textId="77777777" w:rsidTr="002E58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58D27E0" w14:textId="77777777" w:rsidR="002A1F13" w:rsidRPr="00A35DCA" w:rsidRDefault="002A1F13" w:rsidP="002A1F13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A35DCA">
              <w:rPr>
                <w:rFonts w:ascii="Calibri" w:eastAsia="Noto Sans JP Regular" w:hAnsi="Calibri" w:cs="Calibri"/>
                <w:sz w:val="25"/>
                <w:szCs w:val="25"/>
              </w:rPr>
              <w:t xml:space="preserve">Evaluatie deelnemers</w:t>
            </w:r>
          </w:p>
        </w:tc>
        <w:tc>
          <w:tcPr>
            <w:tcW w:w="6508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033F807D" w14:textId="77777777" w:rsidR="002A1F13" w:rsidRPr="007E55F6" w:rsidRDefault="002A1F13" w:rsidP="002A1F13">
            <w:pPr>
              <w:pStyle w:val="Geenafstand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+++evaluatie+++</w:t>
            </w:r>
          </w:p>
        </w:tc>
      </w:tr>
      <w:tr w:rsidR="002A1F13" w:rsidRPr="00A6612E" w14:paraId="0CAAE514" w14:textId="77777777" w:rsidTr="002E58A8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AA85EE0" w14:textId="77777777" w:rsidR="002A1F13" w:rsidRPr="00A35DCA" w:rsidRDefault="002A1F13" w:rsidP="002A1F13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A35DCA">
              <w:rPr>
                <w:rFonts w:ascii="Calibri" w:eastAsia="Noto Sans JP Regular" w:hAnsi="Calibri" w:cs="Calibri"/>
                <w:sz w:val="25"/>
                <w:szCs w:val="25"/>
              </w:rPr>
              <w:t xml:space="preserve">IE-code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84C91E3" w14:textId="77777777" w:rsidR="002A1F13" w:rsidRPr="007E55F6" w:rsidRDefault="002A1F13" w:rsidP="002A1F13">
            <w:pPr>
              <w:pStyle w:val="Geenafstand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+++iecode+++</w:t>
            </w:r>
          </w:p>
        </w:tc>
      </w:tr>
      <w:tr w:rsidR="002A1F13" w:rsidRPr="00A6612E" w14:paraId="2A97A802" w14:textId="77777777" w:rsidTr="002E58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322DB81" w14:textId="77777777" w:rsidR="002A1F13" w:rsidRPr="00A35DCA" w:rsidRDefault="002A1F13" w:rsidP="002A1F13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A35DCA">
              <w:rPr>
                <w:rFonts w:ascii="Calibri" w:eastAsia="Noto Sans JP Regular" w:hAnsi="Calibri" w:cs="Calibri"/>
                <w:sz w:val="25"/>
                <w:szCs w:val="25"/>
              </w:rPr>
              <w:t xml:space="preserve">Trainingscode MC</w:t>
            </w:r>
          </w:p>
        </w:tc>
        <w:tc>
          <w:tcPr>
            <w:tcW w:w="6508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3B4B8FEC" w14:textId="77777777" w:rsidR="002A1F13" w:rsidRPr="00F43F92" w:rsidRDefault="002A1F13" w:rsidP="002A1F13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Noto Sans JP Regular" w:cs="Calibri"/>
                <w:szCs w:val="25"/>
              </w:rPr>
            </w:pPr>
            <w:r w:rsidRPr="00F03705">
              <w:rPr>
                <w:rFonts w:eastAsia="Noto Sans JP Regular" w:cs="Calibri"/>
                <w:szCs w:val="25"/>
              </w:rPr>
              <w:fldChar w:fldCharType="begin"/>
              <w:t xml:space="preserve">+++trainingscodeMc+++ &lt;-- Vergeet de Monday Challenges niet!</w:t>
            </w:r>
          </w:p>
        </w:tc>
      </w:tr>
    </w:tbl>
    <w:p w14:paraId="1715243A" w14:textId="77777777" w:rsidR="008D2631" w:rsidRPr="00DA64FC" w:rsidRDefault="008D2631" w:rsidP="008D2631">
      <w:pPr>
        <w:rPr>
          <w:sz w:val="16"/>
          <w:szCs w:val="18"/>
        </w:rPr>
      </w:pPr>
    </w:p>
    <w:p w14:paraId="211B9432" w14:textId="77777777" w:rsidR="00BA1BDE" w:rsidRDefault="00BA1BDE" w:rsidP="00BA1BDE">
      <w:pPr>
        <w:rPr>
          <w:lang w:val="en-US" w:eastAsia="nl-NL"/>
        </w:rPr>
      </w:pPr>
      <w:r w:rsidRPr="00976647">
        <w:rPr>
          <w:lang w:val="en-US" w:eastAsia="nl-NL"/>
        </w:rPr>
        <w:t xml:space="preserve">+++FOR a IN achtergrond+++</w:t>
      </w:r>
    </w:p>
    <w:p>
      <w:r>
        <w:t xml:space="preserve">+++IF $a.kop+++</w:t>
      </w:r>
    </w:p>
    <w:p w:rsidR="00BA1BDE" w:rsidRDefault="00BA1BDE" w:rsidP="00BA1BDE">
      <w:pPr>
        <w:rPr>
          <w:lang w:val="en-US" w:eastAsia="nl-NL"/>
        </w:rPr>
      </w:pPr>
      <w:r w:rsidRPr="00976647">
        <w:rPr>
          <w:b/>
          <w:bCs/>
          <w:lang w:val="en-US" w:eastAsia="nl-NL"/>
        </w:rPr>
        <w:t xml:space="preserve">+++$a.tekst+++</w:t>
      </w:r>
    </w:p>
    <w:p>
      <w:r>
        <w:t xml:space="preserve">+++END-IF+++</w:t>
      </w:r>
    </w:p>
    <w:p>
      <w:r>
        <w:t xml:space="preserve">+++IF !$a.kop+++</w:t>
      </w:r>
    </w:p>
    <w:p w14:paraId="211B9432" w14:textId="77777777" w:rsidR="00BA1BDE" w:rsidRDefault="00BA1BDE" w:rsidP="00BA1BDE">
      <w:pPr>
        <w:rPr>
          <w:lang w:val="en-US" w:eastAsia="nl-NL"/>
        </w:rPr>
      </w:pPr>
      <w:r w:rsidRPr="00976647">
        <w:rPr>
          <w:lang w:val="en-US" w:eastAsia="nl-NL"/>
        </w:rPr>
        <w:t xml:space="preserve">+++$a.tekst+++</w:t>
      </w:r>
    </w:p>
    <w:p>
      <w:r>
        <w:t xml:space="preserve">+++END-IF+++</w:t>
      </w:r>
    </w:p>
    <w:p w14:paraId="211B9432" w14:textId="77777777" w:rsidR="00BA1BDE" w:rsidRDefault="00BA1BDE" w:rsidP="00BA1BDE">
      <w:pPr>
        <w:rPr>
          <w:lang w:val="en-US" w:eastAsia="nl-NL"/>
        </w:rPr>
      </w:pPr>
      <w:r w:rsidRPr="00976647">
        <w:rPr>
          <w:lang w:val="en-US" w:eastAsia="nl-NL"/>
        </w:rPr>
        <w:t xml:space="preserve">+++END-FOR a+++</w:t>
      </w:r>
    </w:p>
    <w:p w14:paraId="211B9432" w14:textId="77777777" w:rsidR="00BA1BDE" w:rsidRDefault="00BA1BDE" w:rsidP="00BA1BDE">
      <w:pPr>
        <w:rPr>
          <w:lang w:val="en-US" w:eastAsia="nl-NL"/>
        </w:rPr>
      </w:pPr>
      <w:r w:rsidRPr="00976647">
        <w:rPr>
          <w:lang w:val="en-US" w:eastAsia="nl-NL"/>
        </w:rPr>
        <w:t xml:space="preserve">+++IF extraInfo.length+++</w:t>
      </w:r>
    </w:p>
    <w:p w14:paraId="211B9432" w14:textId="77777777" w:rsidR="00BA1BDE" w:rsidRDefault="00BA1BDE" w:rsidP="00BA1BDE">
      <w:pPr>
        <w:rPr>
          <w:lang w:val="en-US" w:eastAsia="nl-NL"/>
        </w:rPr>
      </w:pPr>
      <w:r w:rsidRPr="00976647">
        <w:rPr>
          <w:lang w:val="en-US" w:eastAsia="nl-NL"/>
        </w:rPr>
        <w:t xml:space="preserve">Extra informatie trainer</w:t>
      </w:r>
    </w:p>
    <w:p w14:paraId="211B9432" w14:textId="77777777" w:rsidR="00BA1BDE" w:rsidRDefault="00BA1BDE" w:rsidP="00BA1BDE">
      <w:pPr>
        <w:rPr>
          <w:lang w:val="en-US" w:eastAsia="nl-NL"/>
        </w:rPr>
      </w:pPr>
      <w:r w:rsidRPr="00976647">
        <w:rPr>
          <w:lang w:val="en-US" w:eastAsia="nl-NL"/>
        </w:rPr>
        <w:t xml:space="preserve">+++FOR e IN extraInfo+++</w:t>
      </w:r>
    </w:p>
    <w:p w14:paraId="211B9432" w14:textId="77777777" w:rsidR="00BA1BDE" w:rsidRDefault="00BA1BDE" w:rsidP="00BA1BDE">
      <w:pPr>
        <w:rPr>
          <w:lang w:val="en-US" w:eastAsia="nl-NL"/>
        </w:rPr>
      </w:pPr>
      <w:r w:rsidRPr="00976647">
        <w:rPr>
          <w:lang w:val="en-US" w:eastAsia="nl-NL"/>
        </w:rPr>
        <w:t xml:space="preserve">+++$e+++</w:t>
      </w:r>
    </w:p>
    <w:p w14:paraId="211B9432" w14:textId="77777777" w:rsidR="00BA1BDE" w:rsidRDefault="00BA1BDE" w:rsidP="00BA1BDE">
      <w:pPr>
        <w:rPr>
          <w:lang w:val="en-US" w:eastAsia="nl-NL"/>
        </w:rPr>
      </w:pPr>
      <w:r w:rsidRPr="00976647">
        <w:rPr>
          <w:lang w:val="en-US" w:eastAsia="nl-NL"/>
        </w:rPr>
        <w:t xml:space="preserve">+++END-FOR e+++</w:t>
      </w:r>
    </w:p>
    <w:p w14:paraId="211B9432" w14:textId="77777777" w:rsidR="00BA1BDE" w:rsidRDefault="00BA1BDE" w:rsidP="00BA1BDE">
      <w:pPr>
        <w:rPr>
          <w:lang w:val="en-US" w:eastAsia="nl-NL"/>
        </w:rPr>
      </w:pPr>
      <w:r w:rsidRPr="00976647">
        <w:rPr>
          <w:lang w:val="en-US" w:eastAsia="nl-NL"/>
        </w:rPr>
        <w:t xml:space="preserve">+++END-IF+++</w:t>
      </w:r>
    </w:p>
    <w:p>
      <w:r>
        <w:t xml:space="preserve">+++FOR s IN concept+++</w:t>
      </w:r>
    </w:p>
    <w:p>
      <w:r>
        <w:t xml:space="preserve">+++IF $s.witregel+++</w:t>
      </w:r>
    </w:p>
    <w:p w14:paraId="00550A85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/>
      </w:r>
    </w:p>
    <w:p>
      <w:r>
        <w:t xml:space="preserve">+++END-IF+++</w:t>
      </w:r>
    </w:p>
    <w:p>
      <w:r>
        <w:t xml:space="preserve">+++IF $s.kop+++</w:t>
      </w:r>
    </w:p>
    <w:p w14:paraId="167ACE9D" w14:textId="77777777" w:rsidR="00790728" w:rsidRPr="00976647" w:rsidRDefault="00790728" w:rsidP="00790728">
      <w:pPr>
        <w:pStyle w:val="Kop1"/>
        <w:rPr>
          <w:rFonts w:eastAsia="Noto Sans JP Regular"/>
        </w:rPr>
      </w:pPr>
      <w:r w:rsidRPr="00976647">
        <w:rPr>
          <w:rFonts w:eastAsia="Noto Sans JP Regular"/>
        </w:rPr>
        <w:t xml:space="preserve">+++$s.kop+++</w:t>
      </w:r>
    </w:p>
    <w:p>
      <w:r>
        <w:t xml:space="preserve">+++END-IF+++</w:t>
      </w:r>
    </w:p>
    <w:p>
      <w:r>
        <w:t xml:space="preserve">+++FOR r IN $s.regels+++</w:t>
      </w:r>
    </w:p>
    <w:p>
      <w:r>
        <w:t xml:space="preserve">+++IF $r.bullet &amp;&amp; !$r.niveau+++</w:t>
      </w:r>
    </w:p>
    <w:p w14:paraId="00550A85" w14:textId="77777777" w:rsidR="00790728" w:rsidRPr="00976647" w:rsidRDefault="00790728" w:rsidP="00790728">
      <w:pPr>
        <w:numPr>
          <w:ilvl w:val="0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$r.bullet &amp;&amp; $r.niveau+++</w:t>
      </w:r>
    </w:p>
    <w:p w14:paraId="00550A85" w14:textId="77777777" w:rsidR="00790728" w:rsidRPr="00976647" w:rsidRDefault="00790728" w:rsidP="00790728">
      <w:pPr>
        <w:numPr>
          <w:ilvl w:val="1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!$r.bullet+++</w:t>
      </w:r>
    </w:p>
    <w:p w14:paraId="00550A85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+++END-FOR r+++</w:t>
      </w:r>
    </w:p>
    <w:p>
      <w:r>
        <w:t xml:space="preserve">+++END-FOR s+++</w:t>
      </w:r>
    </w:p>
    <w:p w14:paraId="00550A85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+++FOR b IN bullets+++</w:t>
      </w:r>
    </w:p>
    <w:p w14:paraId="00550A85" w14:textId="77777777" w:rsidR="00790728" w:rsidRPr="00976647" w:rsidRDefault="00790728" w:rsidP="00790728">
      <w:pPr>
        <w:numPr>
          <w:ilvl w:val="0"/>
          <w:numId w:val="1"/>
        </w:numPr>
        <w:rPr>
          <w:szCs w:val="18"/>
        </w:rPr>
      </w:pPr>
      <w:r w:rsidRPr="00976647">
        <w:rPr>
          <w:szCs w:val="18"/>
        </w:rPr>
        <w:t xml:space="preserve">+++$b+++</w:t>
      </w:r>
    </w:p>
    <w:p w14:paraId="00550A85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+++END-FOR b+++</w:t>
      </w:r>
    </w:p>
    <w:p w14:paraId="00550A85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+++FOR blk IN rolblokken+++</w:t>
      </w:r>
    </w:p>
    <w:p w14:paraId="00550A85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/>
      </w:r>
    </w:p>
    <w:p>
      <w:r>
        <w:t xml:space="preserve">+++IF $blk.titel+++</w:t>
      </w:r>
    </w:p>
    <w:p w14:paraId="167ACE9D" w14:textId="77777777" w:rsidR="00790728" w:rsidRPr="00976647" w:rsidRDefault="00790728" w:rsidP="00790728">
      <w:pPr>
        <w:pStyle w:val="Kop1"/>
        <w:rPr>
          <w:rFonts w:eastAsia="Noto Sans JP Regular"/>
        </w:rPr>
      </w:pPr>
      <w:r w:rsidRPr="00976647">
        <w:rPr>
          <w:rFonts w:eastAsia="Noto Sans JP Regular"/>
        </w:rPr>
        <w:t xml:space="preserve">+++$blk.titel+++</w:t>
      </w:r>
    </w:p>
    <w:p>
      <w:r>
        <w:t xml:space="preserve">+++END-IF+++</w:t>
      </w:r>
    </w:p>
    <w:p w14:paraId="00550A85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+++FOR r IN $blk.regels+++</w:t>
      </w:r>
    </w:p>
    <w:p w14:paraId="00550A85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+++IF $r.bullet &amp;&amp; !$r.niveau+++</w:t>
      </w:r>
    </w:p>
    <w:p w14:paraId="00550A85" w14:textId="77777777" w:rsidR="00790728" w:rsidRPr="00976647" w:rsidRDefault="00790728" w:rsidP="00790728">
      <w:pPr>
        <w:numPr>
          <w:ilvl w:val="0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 w14:paraId="00550A85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00550A85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+++IF $r.bullet &amp;&amp; $r.niveau+++</w:t>
      </w:r>
    </w:p>
    <w:p w14:paraId="00550A85" w14:textId="77777777" w:rsidR="00790728" w:rsidRPr="00976647" w:rsidRDefault="00790728" w:rsidP="00790728">
      <w:pPr>
        <w:numPr>
          <w:ilvl w:val="1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 w14:paraId="00550A85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00550A85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+++IF !$r.bullet+++</w:t>
      </w:r>
    </w:p>
    <w:p w14:paraId="00550A85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+++$r.tekst+++</w:t>
      </w:r>
    </w:p>
    <w:p w14:paraId="00550A85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00550A85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+++END-FOR r+++</w:t>
      </w:r>
    </w:p>
    <w:p w14:paraId="00550A85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+++END-FOR blk+++</w:t>
      </w:r>
    </w:p>
    <w:p w14:paraId="00550A85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+++FOR blk IN blokken+++</w:t>
      </w:r>
    </w:p>
    <w:p w14:paraId="00550A85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/>
      </w:r>
    </w:p>
    <w:p>
      <w:r>
        <w:t xml:space="preserve">+++IF $blk.titel+++</w:t>
      </w:r>
    </w:p>
    <w:p w14:paraId="167ACE9D" w14:textId="77777777" w:rsidR="00790728" w:rsidRPr="00976647" w:rsidRDefault="00790728" w:rsidP="00790728">
      <w:pPr>
        <w:pStyle w:val="Kop1"/>
        <w:rPr>
          <w:rFonts w:eastAsia="Noto Sans JP Regular"/>
        </w:rPr>
      </w:pPr>
      <w:r w:rsidRPr="00976647">
        <w:rPr>
          <w:rFonts w:eastAsia="Noto Sans JP Regular"/>
        </w:rPr>
        <w:t xml:space="preserve">+++$blk.titel+++</w:t>
      </w:r>
    </w:p>
    <w:p>
      <w:r>
        <w:t xml:space="preserve">+++END-IF+++</w:t>
      </w:r>
    </w:p>
    <w:p w14:paraId="00550A85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+++FOR r IN $blk.regels+++</w:t>
      </w:r>
    </w:p>
    <w:p w14:paraId="00550A85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+++IF $r.bullet &amp;&amp; !$r.niveau+++</w:t>
      </w:r>
    </w:p>
    <w:p w14:paraId="00550A85" w14:textId="77777777" w:rsidR="00790728" w:rsidRPr="00976647" w:rsidRDefault="00790728" w:rsidP="00790728">
      <w:pPr>
        <w:numPr>
          <w:ilvl w:val="0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 w14:paraId="00550A85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00550A85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+++IF $r.bullet &amp;&amp; $r.niveau+++</w:t>
      </w:r>
    </w:p>
    <w:p w14:paraId="00550A85" w14:textId="77777777" w:rsidR="00790728" w:rsidRPr="00976647" w:rsidRDefault="00790728" w:rsidP="00790728">
      <w:pPr>
        <w:numPr>
          <w:ilvl w:val="1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 w14:paraId="00550A85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00550A85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+++IF !$r.bullet+++</w:t>
      </w:r>
    </w:p>
    <w:p w14:paraId="00550A85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+++$r.tekst+++</w:t>
      </w:r>
    </w:p>
    <w:p w14:paraId="00550A85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00550A85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+++END-FOR r+++</w:t>
      </w:r>
    </w:p>
    <w:p w14:paraId="00550A85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+++IF $blk.afbeelding+++</w:t>
      </w:r>
    </w:p>
    <w:p w14:paraId="00550A85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+++IMAGE blockImage($blk)+++</w:t>
      </w:r>
    </w:p>
    <w:p w14:paraId="00550A85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00550A85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+++IF $blk.historie+++</w:t>
      </w:r>
    </w:p>
    <w:tbl>
      <w:tblPr>
        <w:tblW w:w="906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812"/>
        <w:gridCol w:w="1812"/>
        <w:gridCol w:w="1812"/>
        <w:gridCol w:w="1812"/>
        <w:gridCol w:w="1812"/>
      </w:tblGrid>
      <w:tr>
        <w:tc>
          <w:tcPr>
            <w:tcW w:w="1812" w:type="dxa"/>
          </w:tcPr>
          <w:p w14:paraId="00550A85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Datum</w:t>
            </w:r>
          </w:p>
        </w:tc>
        <w:tc>
          <w:tcPr>
            <w:tcW w:w="1812" w:type="dxa"/>
          </w:tcPr>
          <w:p w14:paraId="00550A85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Tijd</w:t>
            </w:r>
          </w:p>
        </w:tc>
        <w:tc>
          <w:tcPr>
            <w:tcW w:w="1812" w:type="dxa"/>
          </w:tcPr>
          <w:p w14:paraId="00550A85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Klanttitel</w:t>
            </w:r>
          </w:p>
        </w:tc>
        <w:tc>
          <w:tcPr>
            <w:tcW w:w="1812" w:type="dxa"/>
          </w:tcPr>
          <w:p w14:paraId="00550A85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Trainer (tel nr)</w:t>
            </w:r>
          </w:p>
        </w:tc>
        <w:tc>
          <w:tcPr>
            <w:tcW w:w="1812" w:type="dxa"/>
          </w:tcPr>
          <w:p w14:paraId="00550A85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CP klant</w:t>
            </w:r>
          </w:p>
        </w:tc>
      </w:tr>
      <w:tr>
        <w:tc>
          <w:tcPr>
            <w:tcW w:w="1812" w:type="dxa"/>
          </w:tcPr>
          <w:p w14:paraId="00550A85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+++FOR h IN $blk.historie+++</w:t>
            </w:r>
          </w:p>
        </w:tc>
        <w:tc>
          <w:tcPr>
            <w:tcW w:w="1812" w:type="dxa"/>
          </w:tcPr>
          <w:p w14:paraId="00550A85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  <w:tc>
          <w:tcPr>
            <w:tcW w:w="1812" w:type="dxa"/>
          </w:tcPr>
          <w:p w14:paraId="00550A85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  <w:tc>
          <w:tcPr>
            <w:tcW w:w="1812" w:type="dxa"/>
          </w:tcPr>
          <w:p w14:paraId="00550A85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  <w:tc>
          <w:tcPr>
            <w:tcW w:w="1812" w:type="dxa"/>
          </w:tcPr>
          <w:p w14:paraId="00550A85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</w:tr>
      <w:tr>
        <w:tc>
          <w:tcPr>
            <w:tcW w:w="1812" w:type="dxa"/>
          </w:tcPr>
          <w:p w14:paraId="00550A85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+++$h.datum+++</w:t>
            </w:r>
          </w:p>
        </w:tc>
        <w:tc>
          <w:tcPr>
            <w:tcW w:w="1812" w:type="dxa"/>
          </w:tcPr>
          <w:p w14:paraId="00550A85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+++$h.tijd+++</w:t>
            </w:r>
          </w:p>
        </w:tc>
        <w:tc>
          <w:tcPr>
            <w:tcW w:w="1812" w:type="dxa"/>
          </w:tcPr>
          <w:p w14:paraId="00550A85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+++$h.klanttitel+++</w:t>
            </w:r>
          </w:p>
        </w:tc>
        <w:tc>
          <w:tcPr>
            <w:tcW w:w="1812" w:type="dxa"/>
          </w:tcPr>
          <w:p w14:paraId="00550A85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+++$h.trainer+++</w:t>
            </w:r>
          </w:p>
        </w:tc>
        <w:tc>
          <w:tcPr>
            <w:tcW w:w="1812" w:type="dxa"/>
          </w:tcPr>
          <w:p w14:paraId="00550A85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+++$h.contactpersoon+++</w:t>
            </w:r>
          </w:p>
        </w:tc>
      </w:tr>
      <w:tr>
        <w:tc>
          <w:tcPr>
            <w:tcW w:w="1812" w:type="dxa"/>
          </w:tcPr>
          <w:p w14:paraId="00550A85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+++END-FOR h+++</w:t>
            </w:r>
          </w:p>
        </w:tc>
        <w:tc>
          <w:tcPr>
            <w:tcW w:w="1812" w:type="dxa"/>
          </w:tcPr>
          <w:p w14:paraId="00550A85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  <w:tc>
          <w:tcPr>
            <w:tcW w:w="1812" w:type="dxa"/>
          </w:tcPr>
          <w:p w14:paraId="00550A85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  <w:tc>
          <w:tcPr>
            <w:tcW w:w="1812" w:type="dxa"/>
          </w:tcPr>
          <w:p w14:paraId="00550A85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  <w:tc>
          <w:tcPr>
            <w:tcW w:w="1812" w:type="dxa"/>
          </w:tcPr>
          <w:p w14:paraId="00550A85" w14:textId="77777777" w:rsidR="00790728" w:rsidRPr="00976647" w:rsidRDefault="00790728" w:rsidP="00790728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</w:tr>
    </w:tbl>
    <w:p w14:paraId="00550A85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00550A85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+++END-FOR blk+++</w:t>
      </w:r>
    </w:p>
    <w:p>
      <w:r>
        <w:t xml:space="preserve">+++FOR s IN inventarisatieIntro+++</w:t>
      </w:r>
    </w:p>
    <w:p>
      <w:r>
        <w:t xml:space="preserve">+++IF $s.witregel+++</w:t>
      </w:r>
    </w:p>
    <w:p w14:paraId="00550A85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/>
      </w:r>
    </w:p>
    <w:p>
      <w:r>
        <w:t xml:space="preserve">+++END-IF+++</w:t>
      </w:r>
    </w:p>
    <w:p>
      <w:r>
        <w:t xml:space="preserve">+++IF $s.kop+++</w:t>
      </w:r>
    </w:p>
    <w:p w14:paraId="167ACE9D" w14:textId="77777777" w:rsidR="00790728" w:rsidRPr="00976647" w:rsidRDefault="00790728" w:rsidP="00790728">
      <w:pPr>
        <w:pStyle w:val="Kop1"/>
        <w:rPr>
          <w:rFonts w:eastAsia="Noto Sans JP Regular"/>
        </w:rPr>
      </w:pPr>
      <w:r w:rsidRPr="00976647">
        <w:rPr>
          <w:rFonts w:eastAsia="Noto Sans JP Regular"/>
        </w:rPr>
        <w:t xml:space="preserve">+++$s.kop+++</w:t>
      </w:r>
    </w:p>
    <w:p>
      <w:r>
        <w:t xml:space="preserve">+++END-IF+++</w:t>
      </w:r>
    </w:p>
    <w:p>
      <w:r>
        <w:t xml:space="preserve">+++FOR r IN $s.regels+++</w:t>
      </w:r>
    </w:p>
    <w:p>
      <w:r>
        <w:t xml:space="preserve">+++IF $r.bullet &amp;&amp; !$r.niveau+++</w:t>
      </w:r>
    </w:p>
    <w:p w14:paraId="00550A85" w14:textId="77777777" w:rsidR="00790728" w:rsidRPr="00976647" w:rsidRDefault="00790728" w:rsidP="00790728">
      <w:pPr>
        <w:numPr>
          <w:ilvl w:val="0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$r.bullet &amp;&amp; $r.niveau+++</w:t>
      </w:r>
    </w:p>
    <w:p w14:paraId="00550A85" w14:textId="77777777" w:rsidR="00790728" w:rsidRPr="00976647" w:rsidRDefault="00790728" w:rsidP="00790728">
      <w:pPr>
        <w:numPr>
          <w:ilvl w:val="1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!$r.bullet+++</w:t>
      </w:r>
    </w:p>
    <w:p w14:paraId="00550A85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+++END-FOR r+++</w:t>
      </w:r>
    </w:p>
    <w:p>
      <w:r>
        <w:t xml:space="preserve">+++END-FOR s+++</w:t>
      </w:r>
    </w:p>
    <w:p w14:paraId="2930184C" w14:textId="77777777" w:rsidR="00790728" w:rsidRPr="00160E43" w:rsidRDefault="00790728" w:rsidP="00790728">
      <w:pPr>
        <w:rPr>
          <w:szCs w:val="18"/>
        </w:rPr>
      </w:pPr>
      <w:r w:rsidRPr="00976647">
        <w:rPr>
          <w:szCs w:val="18"/>
        </w:rPr>
        <w:t xml:space="preserve">+++IF inventarisatie.length+++</w:t>
      </w:r>
    </w:p>
    <w:p w14:paraId="2930184C" w14:textId="77777777" w:rsidR="00790728" w:rsidRPr="00160E43" w:rsidRDefault="00790728" w:rsidP="00790728">
      <w:pPr>
        <w:rPr>
          <w:szCs w:val="18"/>
        </w:rPr>
      </w:pPr>
      <w:r w:rsidRPr="00976647">
        <w:rPr>
          <w:szCs w:val="18"/>
        </w:rPr>
        <w:t xml:space="preserve">+++FOR v IN inventarisatie+++</w:t>
      </w:r>
    </w:p>
    <w:p w:rsidR="00790728" w:rsidRPr="00160E43" w:rsidRDefault="00790728" w:rsidP="00790728">
      <w:pPr>
        <w:rPr>
          <w:szCs w:val="18"/>
        </w:rPr>
      </w:pPr>
    </w:p>
    <w:p w:rsidR="00790728" w:rsidRPr="00160E43" w:rsidRDefault="00790728" w:rsidP="00790728">
      <w:pPr>
        <w:rPr>
          <w:szCs w:val="18"/>
        </w:rPr>
      </w:pPr>
      <w:r w:rsidRPr="00976647">
        <w:rPr>
          <w:b/>
          <w:bCs/>
          <w:szCs w:val="18"/>
        </w:rPr>
        <w:t xml:space="preserve">+++$v.vraag+++</w:t>
      </w:r>
    </w:p>
    <w:p w14:paraId="2930184C" w14:textId="77777777" w:rsidR="00790728" w:rsidRPr="00160E43" w:rsidRDefault="00790728" w:rsidP="00790728">
      <w:pPr>
        <w:rPr>
          <w:szCs w:val="18"/>
        </w:rPr>
      </w:pPr>
      <w:r w:rsidRPr="00976647">
        <w:rPr>
          <w:szCs w:val="18"/>
        </w:rPr>
        <w:t xml:space="preserve">+++$v.antwoord+++</w:t>
      </w:r>
    </w:p>
    <w:p w14:paraId="2930184C" w14:textId="77777777" w:rsidR="00790728" w:rsidRPr="00160E43" w:rsidRDefault="00790728" w:rsidP="00790728">
      <w:pPr>
        <w:rPr>
          <w:szCs w:val="18"/>
        </w:rPr>
      </w:pPr>
      <w:r w:rsidRPr="00976647">
        <w:rPr>
          <w:szCs w:val="18"/>
        </w:rPr>
        <w:t xml:space="preserve">+++END-FOR v+++</w:t>
      </w:r>
    </w:p>
    <w:p w14:paraId="2930184C" w14:textId="77777777" w:rsidR="00790728" w:rsidRPr="00160E43" w:rsidRDefault="00790728" w:rsidP="00790728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2930184C" w14:textId="77777777" w:rsidR="00790728" w:rsidRPr="00160E43" w:rsidRDefault="00790728" w:rsidP="00790728">
      <w:pPr>
        <w:rPr>
          <w:szCs w:val="18"/>
        </w:rPr>
      </w:pPr>
      <w:r w:rsidRPr="00976647">
        <w:rPr>
          <w:szCs w:val="18"/>
        </w:rPr>
        <w:t xml:space="preserve">+++IF !inventarisatie.length+++</w:t>
      </w:r>
    </w:p>
    <w:p>
      <w:r>
        <w:t xml:space="preserve">+++FOR s IN inventarisatieLeeg+++</w:t>
      </w:r>
    </w:p>
    <w:p>
      <w:r>
        <w:t xml:space="preserve">+++IF $s.witregel+++</w:t>
      </w:r>
    </w:p>
    <w:p w14:paraId="00550A85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/>
      </w:r>
    </w:p>
    <w:p>
      <w:r>
        <w:t xml:space="preserve">+++END-IF+++</w:t>
      </w:r>
    </w:p>
    <w:p>
      <w:r>
        <w:t xml:space="preserve">+++IF $s.kop+++</w:t>
      </w:r>
    </w:p>
    <w:p w14:paraId="167ACE9D" w14:textId="77777777" w:rsidR="00790728" w:rsidRPr="00976647" w:rsidRDefault="00790728" w:rsidP="00790728">
      <w:pPr>
        <w:pStyle w:val="Kop1"/>
        <w:rPr>
          <w:rFonts w:eastAsia="Noto Sans JP Regular"/>
        </w:rPr>
      </w:pPr>
      <w:r w:rsidRPr="00976647">
        <w:rPr>
          <w:rFonts w:eastAsia="Noto Sans JP Regular"/>
        </w:rPr>
        <w:t xml:space="preserve">+++$s.kop+++</w:t>
      </w:r>
    </w:p>
    <w:p>
      <w:r>
        <w:t xml:space="preserve">+++END-IF+++</w:t>
      </w:r>
    </w:p>
    <w:p>
      <w:r>
        <w:t xml:space="preserve">+++FOR r IN $s.regels+++</w:t>
      </w:r>
    </w:p>
    <w:p>
      <w:r>
        <w:t xml:space="preserve">+++IF $r.bullet &amp;&amp; !$r.niveau+++</w:t>
      </w:r>
    </w:p>
    <w:p w14:paraId="00550A85" w14:textId="77777777" w:rsidR="00790728" w:rsidRPr="00976647" w:rsidRDefault="00790728" w:rsidP="00790728">
      <w:pPr>
        <w:numPr>
          <w:ilvl w:val="0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$r.bullet &amp;&amp; $r.niveau+++</w:t>
      </w:r>
    </w:p>
    <w:p w14:paraId="00550A85" w14:textId="77777777" w:rsidR="00790728" w:rsidRPr="00976647" w:rsidRDefault="00790728" w:rsidP="00790728">
      <w:pPr>
        <w:numPr>
          <w:ilvl w:val="1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!$r.bullet+++</w:t>
      </w:r>
    </w:p>
    <w:p w14:paraId="00550A85" w14:textId="77777777" w:rsidR="00790728" w:rsidRPr="00976647" w:rsidRDefault="00790728" w:rsidP="00790728">
      <w:p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+++END-FOR r+++</w:t>
      </w:r>
    </w:p>
    <w:p>
      <w:r>
        <w:t xml:space="preserve">+++END-FOR s+++</w:t>
      </w:r>
    </w:p>
    <w:p w14:paraId="2930184C" w14:textId="77777777" w:rsidR="00790728" w:rsidRPr="00160E43" w:rsidRDefault="00790728" w:rsidP="00790728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3520F4C6" w14:textId="77777777" w:rsidR="00C52846" w:rsidRPr="00976647" w:rsidRDefault="00C52846" w:rsidP="00790728">
      <w:pPr>
        <w:tabs>
          <w:tab w:val="center" w:pos="4533"/>
        </w:tabs>
        <w:rPr/>
      </w:pPr>
    </w:p>
    <w:p w14:paraId="33AE0D06" w14:textId="77777777" w:rsidR="00E407AE" w:rsidRPr="00976647" w:rsidRDefault="00E407AE" w:rsidP="00F03705">
      <w:pPr>
        <w:rPr/>
      </w:pPr>
    </w:p>
    <w:p w14:paraId="37366444" w14:textId="77777777" w:rsidR="00F37D97" w:rsidRDefault="00F37D97" w:rsidP="00091817"/>
    <w:sectPr w:rsidR="00F37D97" w:rsidSect="00FD5763">
      <w:footerReference w:type="default" r:id="rId15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18FFA" w14:textId="77777777" w:rsidR="00E02560" w:rsidRDefault="00E02560" w:rsidP="00005BEF">
      <w:r>
        <w:separator/>
      </w:r>
    </w:p>
  </w:endnote>
  <w:endnote w:type="continuationSeparator" w:id="0">
    <w:p w14:paraId="344BA565" w14:textId="77777777" w:rsidR="00E02560" w:rsidRDefault="00E02560" w:rsidP="00005B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Hoofdtekst CS)">
    <w:altName w:val="Times New Roman"/>
    <w:panose1 w:val="020B0604020202020204"/>
    <w:charset w:val="00"/>
    <w:family w:val="roman"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Noto Sans JP Regular">
    <w:panose1 w:val="020B0500000000000000"/>
    <w:charset w:val="80"/>
    <w:family w:val="swiss"/>
    <w:notTrueType/>
    <w:pitch w:val="variable"/>
    <w:sig w:usb0="20000003" w:usb1="2ADF3C10" w:usb2="00000016" w:usb3="00000000" w:csb0="00060107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0D01E" w14:textId="4128F653" w:rsidR="007F2271" w:rsidRPr="007F2271" w:rsidRDefault="007F2271" w:rsidP="007F2271">
    <w:pPr>
      <w:rPr>
        <w:rFonts w:ascii="Times New Roman" w:eastAsia="Times New Roman" w:hAnsi="Times New Roman" w:cs="Times New Roman"/>
        <w:sz w:val="24"/>
        <w:lang w:eastAsia="nl-NL"/>
      </w:rPr>
    </w:pPr>
  </w:p>
  <w:p w14:paraId="1E8CC094" w14:textId="1DE01895" w:rsidR="00005BEF" w:rsidRDefault="00B1352D">
    <w:pPr>
      <w:pStyle w:val="Voettekst"/>
    </w:pPr>
    <w:r>
      <w:rPr>
        <w:noProof/>
      </w:rPr>
      <w:drawing>
        <wp:anchor distT="0" distB="0" distL="114300" distR="114300" simplePos="0" relativeHeight="251665408" behindDoc="1" locked="0" layoutInCell="1" allowOverlap="1" wp14:anchorId="450DC91F" wp14:editId="391BD350">
          <wp:simplePos x="0" y="0"/>
          <wp:positionH relativeFrom="column">
            <wp:posOffset>5293615</wp:posOffset>
          </wp:positionH>
          <wp:positionV relativeFrom="paragraph">
            <wp:posOffset>217504</wp:posOffset>
          </wp:positionV>
          <wp:extent cx="1061969" cy="230505"/>
          <wp:effectExtent l="0" t="0" r="5080" b="0"/>
          <wp:wrapNone/>
          <wp:docPr id="927149925" name="Afbeelding 2" descr="Afbeelding met Lettertype, tekst, symbool, logo&#10;&#10;Door AI gegenereerde inhoud is mogelijk onjuis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7149925" name="Afbeelding 2" descr="Afbeelding met Lettertype, tekst, symbool, logo&#10;&#10;Door AI gegenereerde inhoud is mogelijk onjuis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1969" cy="2305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F2271" w:rsidRPr="007F2271">
      <w:rPr>
        <w:rFonts w:ascii="Times New Roman" w:eastAsia="Times New Roman" w:hAnsi="Times New Roman" w:cs="Times New Roman"/>
        <w:sz w:val="24"/>
        <w:lang w:eastAsia="nl-NL"/>
      </w:rPr>
      <w:fldChar w:fldCharType="begin"/>
    </w:r>
    <w:r w:rsidR="007F2271" w:rsidRPr="007F2271">
      <w:rPr>
        <w:rFonts w:ascii="Times New Roman" w:eastAsia="Times New Roman" w:hAnsi="Times New Roman" w:cs="Times New Roman"/>
        <w:sz w:val="24"/>
        <w:lang w:eastAsia="nl-NL"/>
      </w:rPr>
      <w:instrText xml:space="preserve"> INCLUDEPICTURE "https://www.teambuildingtrainer.nl/wp-content/uploads/2021/06/TBT-Logo-Liggend-Zwart.png" \* MERGEFORMATINET </w:instrText>
    </w:r>
    <w:r w:rsidR="007F2271" w:rsidRPr="007F2271">
      <w:rPr>
        <w:rFonts w:ascii="Times New Roman" w:eastAsia="Times New Roman" w:hAnsi="Times New Roman" w:cs="Times New Roman"/>
        <w:sz w:val="24"/>
        <w:lang w:eastAsia="nl-NL"/>
      </w:rPr>
      <w:fldChar w:fldCharType="separate"/>
    </w:r>
    <w:r w:rsidR="007F2271" w:rsidRPr="007F2271">
      <w:rPr>
        <w:rFonts w:ascii="Times New Roman" w:eastAsia="Times New Roman" w:hAnsi="Times New Roman" w:cs="Times New Roman"/>
        <w:sz w:val="24"/>
        <w:lang w:eastAsia="nl-N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47C04" w14:textId="77777777" w:rsidR="00E02560" w:rsidRDefault="00E02560" w:rsidP="00005BEF">
      <w:r>
        <w:separator/>
      </w:r>
    </w:p>
  </w:footnote>
  <w:footnote w:type="continuationSeparator" w:id="0">
    <w:p w14:paraId="3D1EC501" w14:textId="77777777" w:rsidR="00E02560" w:rsidRDefault="00E02560" w:rsidP="00005B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4394B"/>
    <w:multiLevelType w:val="multilevel"/>
    <w:tmpl w:val="4952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AB093C"/>
    <w:multiLevelType w:val="hybridMultilevel"/>
    <w:tmpl w:val="D738293E"/>
    <w:lvl w:ilvl="0" w:tplc="BBAADA9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 (Hoofdtekst CS)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F33DC9"/>
    <w:multiLevelType w:val="hybridMultilevel"/>
    <w:tmpl w:val="20327A88"/>
    <w:lvl w:ilvl="0" w:tplc="BBAADA9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 (Hoofdtekst CS)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3414972">
    <w:abstractNumId w:val="1"/>
  </w:num>
  <w:num w:numId="2" w16cid:durableId="1039354997">
    <w:abstractNumId w:val="2"/>
  </w:num>
  <w:num w:numId="3" w16cid:durableId="1012295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52D"/>
    <w:rsid w:val="00005BEF"/>
    <w:rsid w:val="00074E82"/>
    <w:rsid w:val="00080CE9"/>
    <w:rsid w:val="00083C44"/>
    <w:rsid w:val="00091817"/>
    <w:rsid w:val="000E7732"/>
    <w:rsid w:val="0010182C"/>
    <w:rsid w:val="00141ACE"/>
    <w:rsid w:val="0018376D"/>
    <w:rsid w:val="00205AD9"/>
    <w:rsid w:val="00215AC2"/>
    <w:rsid w:val="00251A8F"/>
    <w:rsid w:val="00263249"/>
    <w:rsid w:val="00272F95"/>
    <w:rsid w:val="00274D7E"/>
    <w:rsid w:val="002A1F13"/>
    <w:rsid w:val="00301F95"/>
    <w:rsid w:val="00307806"/>
    <w:rsid w:val="00333961"/>
    <w:rsid w:val="00340C73"/>
    <w:rsid w:val="00350405"/>
    <w:rsid w:val="003A0F38"/>
    <w:rsid w:val="003A7E50"/>
    <w:rsid w:val="003B524B"/>
    <w:rsid w:val="003C4108"/>
    <w:rsid w:val="004156CB"/>
    <w:rsid w:val="00436B5D"/>
    <w:rsid w:val="004E5693"/>
    <w:rsid w:val="004F6589"/>
    <w:rsid w:val="00522F76"/>
    <w:rsid w:val="00584D7C"/>
    <w:rsid w:val="00586CCF"/>
    <w:rsid w:val="00591388"/>
    <w:rsid w:val="00591A91"/>
    <w:rsid w:val="005B77A6"/>
    <w:rsid w:val="005C0C05"/>
    <w:rsid w:val="005C6E02"/>
    <w:rsid w:val="005D75C7"/>
    <w:rsid w:val="00607F7F"/>
    <w:rsid w:val="006101E1"/>
    <w:rsid w:val="00627292"/>
    <w:rsid w:val="006A2569"/>
    <w:rsid w:val="006B262A"/>
    <w:rsid w:val="006D1A8B"/>
    <w:rsid w:val="006D261A"/>
    <w:rsid w:val="006D3293"/>
    <w:rsid w:val="006F5BC5"/>
    <w:rsid w:val="00716710"/>
    <w:rsid w:val="007377D1"/>
    <w:rsid w:val="00740014"/>
    <w:rsid w:val="00790728"/>
    <w:rsid w:val="007B6753"/>
    <w:rsid w:val="007C64E1"/>
    <w:rsid w:val="007E55F6"/>
    <w:rsid w:val="007F2271"/>
    <w:rsid w:val="00805116"/>
    <w:rsid w:val="00811928"/>
    <w:rsid w:val="00812186"/>
    <w:rsid w:val="0081754F"/>
    <w:rsid w:val="00846ED0"/>
    <w:rsid w:val="0086158E"/>
    <w:rsid w:val="008850B5"/>
    <w:rsid w:val="008A5A60"/>
    <w:rsid w:val="008B46C7"/>
    <w:rsid w:val="008B4702"/>
    <w:rsid w:val="008B5AD7"/>
    <w:rsid w:val="008D2631"/>
    <w:rsid w:val="008F15B2"/>
    <w:rsid w:val="008F4DE8"/>
    <w:rsid w:val="008F57A2"/>
    <w:rsid w:val="00907EB2"/>
    <w:rsid w:val="00936DB8"/>
    <w:rsid w:val="00937BFA"/>
    <w:rsid w:val="0097136C"/>
    <w:rsid w:val="009948B3"/>
    <w:rsid w:val="009E2490"/>
    <w:rsid w:val="009E697C"/>
    <w:rsid w:val="00A126E0"/>
    <w:rsid w:val="00A13F8D"/>
    <w:rsid w:val="00A35DCA"/>
    <w:rsid w:val="00A4204A"/>
    <w:rsid w:val="00A46346"/>
    <w:rsid w:val="00A50991"/>
    <w:rsid w:val="00A6612E"/>
    <w:rsid w:val="00A80A78"/>
    <w:rsid w:val="00AD7761"/>
    <w:rsid w:val="00AF3BFD"/>
    <w:rsid w:val="00B1352D"/>
    <w:rsid w:val="00B21DC0"/>
    <w:rsid w:val="00BA1BDE"/>
    <w:rsid w:val="00BA2976"/>
    <w:rsid w:val="00BC0D05"/>
    <w:rsid w:val="00BE4996"/>
    <w:rsid w:val="00BE593B"/>
    <w:rsid w:val="00C46263"/>
    <w:rsid w:val="00C52846"/>
    <w:rsid w:val="00C634D1"/>
    <w:rsid w:val="00C6476F"/>
    <w:rsid w:val="00C748A1"/>
    <w:rsid w:val="00CC1C1C"/>
    <w:rsid w:val="00CC3E2F"/>
    <w:rsid w:val="00CD42C0"/>
    <w:rsid w:val="00CD7298"/>
    <w:rsid w:val="00CF443A"/>
    <w:rsid w:val="00D42268"/>
    <w:rsid w:val="00D827DD"/>
    <w:rsid w:val="00D84935"/>
    <w:rsid w:val="00DD17F5"/>
    <w:rsid w:val="00DE6E2A"/>
    <w:rsid w:val="00DF1E2A"/>
    <w:rsid w:val="00E02560"/>
    <w:rsid w:val="00E407AE"/>
    <w:rsid w:val="00E66869"/>
    <w:rsid w:val="00E84C92"/>
    <w:rsid w:val="00EA03F0"/>
    <w:rsid w:val="00EC770A"/>
    <w:rsid w:val="00ED1696"/>
    <w:rsid w:val="00EE3F85"/>
    <w:rsid w:val="00F03705"/>
    <w:rsid w:val="00F24492"/>
    <w:rsid w:val="00F324D2"/>
    <w:rsid w:val="00F36ACC"/>
    <w:rsid w:val="00F37D97"/>
    <w:rsid w:val="00F43F92"/>
    <w:rsid w:val="00F91CFA"/>
    <w:rsid w:val="00F936DC"/>
    <w:rsid w:val="00FD5763"/>
    <w:rsid w:val="00FE60EB"/>
    <w:rsid w:val="00FF074C"/>
    <w:rsid w:val="00FF0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9AEFD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Theme="minorHAnsi" w:hAnsi="Helvetica" w:cs="Times New Roman (Hoofdtekst CS)"/>
        <w:sz w:val="22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03705"/>
    <w:pPr>
      <w:spacing w:line="312" w:lineRule="auto"/>
    </w:pPr>
    <w:rPr>
      <w:rFonts w:ascii="Calibri" w:hAnsi="Calibri"/>
      <w:sz w:val="25"/>
    </w:rPr>
  </w:style>
  <w:style w:type="paragraph" w:styleId="Kop1">
    <w:name w:val="heading 1"/>
    <w:aliases w:val="Kop"/>
    <w:basedOn w:val="Standaard"/>
    <w:next w:val="Standaard"/>
    <w:link w:val="Kop1Char"/>
    <w:uiPriority w:val="9"/>
    <w:qFormat/>
    <w:rsid w:val="00F03705"/>
    <w:pPr>
      <w:keepNext/>
      <w:keepLines/>
      <w:spacing w:after="80" w:line="240" w:lineRule="auto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005BEF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005BEF"/>
  </w:style>
  <w:style w:type="paragraph" w:styleId="Voettekst">
    <w:name w:val="footer"/>
    <w:basedOn w:val="Standaard"/>
    <w:link w:val="VoettekstChar"/>
    <w:uiPriority w:val="99"/>
    <w:unhideWhenUsed/>
    <w:rsid w:val="00005BEF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005BEF"/>
  </w:style>
  <w:style w:type="paragraph" w:styleId="Geenafstand">
    <w:name w:val="No Spacing"/>
    <w:uiPriority w:val="1"/>
    <w:rsid w:val="00005BEF"/>
    <w:rPr>
      <w:rFonts w:asciiTheme="minorHAnsi" w:hAnsiTheme="minorHAnsi" w:cstheme="minorBidi"/>
      <w:szCs w:val="22"/>
    </w:rPr>
  </w:style>
  <w:style w:type="table" w:styleId="Onopgemaaktetabel1">
    <w:name w:val="Plain Table 1"/>
    <w:basedOn w:val="Standaardtabel"/>
    <w:uiPriority w:val="41"/>
    <w:rsid w:val="00005BEF"/>
    <w:rPr>
      <w:rFonts w:asciiTheme="minorHAnsi" w:hAnsiTheme="minorHAnsi" w:cstheme="minorBidi"/>
      <w:szCs w:val="22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Kop1Char">
    <w:name w:val="Kop 1 Char"/>
    <w:aliases w:val="Kop Char"/>
    <w:basedOn w:val="Standaardalinea-lettertype"/>
    <w:link w:val="Kop1"/>
    <w:uiPriority w:val="9"/>
    <w:rsid w:val="00F03705"/>
    <w:rPr>
      <w:rFonts w:ascii="Calibri" w:eastAsiaTheme="majorEastAsia" w:hAnsi="Calibri" w:cstheme="majorBidi"/>
      <w:b/>
      <w:color w:val="000000" w:themeColor="text1"/>
      <w:sz w:val="28"/>
      <w:szCs w:val="32"/>
    </w:rPr>
  </w:style>
  <w:style w:type="paragraph" w:styleId="Lijstalinea">
    <w:name w:val="List Paragraph"/>
    <w:basedOn w:val="Standaard"/>
    <w:uiPriority w:val="34"/>
    <w:rsid w:val="00F037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189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9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e0ecd-d6b8-482e-83e3-333ca15eb1f8" xsi:nil="true"/>
    <lcf76f155ced4ddcb4097134ff3c332f xmlns="d18b35e2-45b8-4cf0-9243-68f507acc3eb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26210DCB08664BA65C8222C5AF591E" ma:contentTypeVersion="19" ma:contentTypeDescription="Een nieuw document maken." ma:contentTypeScope="" ma:versionID="0dea4b8e0644429ebf9ba36b5e53a5a1">
  <xsd:schema xmlns:xsd="http://www.w3.org/2001/XMLSchema" xmlns:xs="http://www.w3.org/2001/XMLSchema" xmlns:p="http://schemas.microsoft.com/office/2006/metadata/properties" xmlns:ns2="d18b35e2-45b8-4cf0-9243-68f507acc3eb" xmlns:ns3="cc3e0ecd-d6b8-482e-83e3-333ca15eb1f8" targetNamespace="http://schemas.microsoft.com/office/2006/metadata/properties" ma:root="true" ma:fieldsID="9a221418474b89bf428107c2145646be" ns2:_="" ns3:_="">
    <xsd:import namespace="d18b35e2-45b8-4cf0-9243-68f507acc3eb"/>
    <xsd:import namespace="cc3e0ecd-d6b8-482e-83e3-333ca15eb1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8b35e2-45b8-4cf0-9243-68f507acc3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Afbeeldingtags" ma:readOnly="false" ma:fieldId="{5cf76f15-5ced-4ddc-b409-7134ff3c332f}" ma:taxonomyMulti="true" ma:sspId="5f8bc974-36bd-4484-8281-23131a65c65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e0ecd-d6b8-482e-83e3-333ca15eb1f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7ad1520c-71e2-48d7-bb0a-bcfc3dba7d56}" ma:internalName="TaxCatchAll" ma:showField="CatchAllData" ma:web="cc3e0ecd-d6b8-482e-83e3-333ca15eb1f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D3F97A0-A387-4063-8C78-7D273776161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5D9DB0-DC5E-48F5-B147-A170A0D1C1A3}">
  <ds:schemaRefs>
    <ds:schemaRef ds:uri="http://schemas.microsoft.com/office/2006/metadata/properties"/>
    <ds:schemaRef ds:uri="http://schemas.microsoft.com/office/infopath/2007/PartnerControls"/>
    <ds:schemaRef ds:uri="cc3e0ecd-d6b8-482e-83e3-333ca15eb1f8"/>
    <ds:schemaRef ds:uri="d18b35e2-45b8-4cf0-9243-68f507acc3eb"/>
  </ds:schemaRefs>
</ds:datastoreItem>
</file>

<file path=customXml/itemProps3.xml><?xml version="1.0" encoding="utf-8"?>
<ds:datastoreItem xmlns:ds="http://schemas.openxmlformats.org/officeDocument/2006/customXml" ds:itemID="{011C18B6-A2C7-4AE7-8B6C-CD33761DE5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8b35e2-45b8-4cf0-9243-68f507acc3eb"/>
    <ds:schemaRef ds:uri="cc3e0ecd-d6b8-482e-83e3-333ca15eb1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FT - Briefing2.dotx</Template>
  <TotalTime>2</TotalTime>
  <Pages>4</Pages>
  <Words>69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Peter Houtman | Improve Training Group</cp:lastModifiedBy>
  <cp:revision>1</cp:revision>
  <dcterms:created xsi:type="dcterms:W3CDTF">2026-02-13T09:12:00Z</dcterms:created>
  <dcterms:modified xsi:type="dcterms:W3CDTF">2026-02-13T09:15:00Z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0x010100F326210DCB08664BA65C8222C5AF591E</vt:lpwstr>
  </property>
  <property fmtid="{D5CDD505-2E9C-101B-9397-08002B2CF9AE}" pid="3" name="MediaServiceImageTags">
    <vt:lpwstr/>
  </property>
</Properties>
</file>