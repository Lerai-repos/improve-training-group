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ns5="http://schemas.openxmlformats.org/drawingml/2006/main" xmlns:ns6="http://schemas.openxmlformats.org/drawingml/2006/picture" xmlns:ns8="http://schemas.microsoft.com/office/drawing/2010/main" mc:Ignorable="w14 w15 w16se w16cid w16 w16cex w16sdtdh w16sdtfl w16du wp14">
  <w:body>
    <w:p w14:paraId="55038FA3" w14:textId="20FF3154" w:rsidR="00005BEF" w:rsidRDefault="00CC1F55">
      <w:r>
        <w:rPr>
          <w:noProof/>
        </w:rPr>
        <w:drawing>
          <wp:anchor distT="0" distB="0" distL="114300" distR="114300" simplePos="0" relativeHeight="251695615" behindDoc="0" locked="0" layoutInCell="1" allowOverlap="1" wp14:anchorId="33AD2550" wp14:editId="65FFC954">
            <wp:simplePos x="0" y="0"/>
            <wp:positionH relativeFrom="column">
              <wp:posOffset>4693393</wp:posOffset>
            </wp:positionH>
            <wp:positionV relativeFrom="paragraph">
              <wp:posOffset>8418830</wp:posOffset>
            </wp:positionV>
            <wp:extent cx="1653708" cy="330740"/>
            <wp:effectExtent l="0" t="0" r="0" b="0"/>
            <wp:wrapNone/>
            <wp:docPr id="156251512" name="Afbeelding 2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1543127822" name="Afbeelding 1543127822"/>
                    <ns6:cNvPicPr/>
                  </ns6:nvPicPr>
                  <ns6:blipFill>
                    <ns5:blip r:embed="rId10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653708" cy="33074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2271" w:rsidRPr="00074E82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B060D73" wp14:editId="7914163D">
                <wp:simplePos x="0" y="0"/>
                <wp:positionH relativeFrom="column">
                  <wp:posOffset>-899795</wp:posOffset>
                </wp:positionH>
                <wp:positionV relativeFrom="paragraph">
                  <wp:posOffset>8314055</wp:posOffset>
                </wp:positionV>
                <wp:extent cx="8093710" cy="576580"/>
                <wp:effectExtent l="0" t="0" r="0" b="0"/>
                <wp:wrapThrough wrapText="bothSides">
                  <wp:wrapPolygon edited="0">
                    <wp:start x="0" y="0"/>
                    <wp:lineTo x="0" y="21004"/>
                    <wp:lineTo x="21556" y="21004"/>
                    <wp:lineTo x="21556" y="0"/>
                    <wp:lineTo x="0" y="0"/>
                  </wp:wrapPolygon>
                </wp:wrapThrough>
                <wp:docPr id="17" name="Rechthoek 17"/>
                <wp:cNvGraphicFramePr/>
                <ns5:graphic>
                  <ns5:graphicData uri="http://schemas.microsoft.com/office/word/2010/wordprocessingShape">
                    <wps:wsp>
                      <wps:cNvSpPr/>
                      <wps:spPr>
                        <ns5:xfrm>
                          <ns5:off x="0" y="0"/>
                          <ns5:ext cx="8093710" cy="576580"/>
                        </ns5:xfrm>
                        <ns5:prstGeom prst="rect">
                          <ns5:avLst/>
                        </ns5:prstGeom>
                        <ns5:solidFill>
                          <ns5:schemeClr val="bg1"/>
                        </ns5:solidFill>
                        <ns5:ln>
                          <ns5:noFill/>
                        </ns5:ln>
                      </wps:spPr>
                      <wps:style>
                        <ns5:lnRef idx="2">
                          <ns5:schemeClr val="accent1">
                            <ns5:shade val="50000"/>
                          </ns5:schemeClr>
                        </ns5:lnRef>
                        <ns5:fillRef idx="1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lt1"/>
                        </ns5:fontRef>
                      </wps:style>
                      <wps:txbx>
                        <w:txbxContent>
                          <w:p w14:paraId="761043A8" w14:textId="77777777" w:rsidR="007F2271" w:rsidRPr="007F2271" w:rsidRDefault="007F2271" w:rsidP="007F2271">
                            <w:pPr>
                              <w:rPr>
                                <w:rFonts w:ascii="Times New Roman" w:eastAsia="Times New Roman" w:hAnsi="Times New Roman" w:cs="Times New Roman"/>
                                <w:sz w:val="24"/>
                                <w:lang w:eastAsia="nl-NL"/>
                              </w:rPr>
                            </w:pPr>
                          </w:p>
                          <w:p w14:paraId="69007EE9" w14:textId="77777777" w:rsidR="007F2271" w:rsidRDefault="007F2271" w:rsidP="007F227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wps:bodyPr>
                    </wps:wsp>
                  </ns5:graphicData>
                </ns5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060D73" id="Rechthoek 17" o:spid="_x0000_s1026" style="position:absolute;margin-left:-70.85pt;margin-top:654.65pt;width:637.3pt;height:45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" fillcolor="white [3212]" stroked="f" strokeweight="1pt">
                <v:textbox>
                  <w:txbxContent>
                    <w:p w14:paraId="761043A8" w14:textId="77777777" w:rsidR="007F2271" w:rsidRPr="007F2271" w:rsidRDefault="007F2271" w:rsidP="007F2271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lang w:eastAsia="nl-NL"/>
                        </w:rPr>
                      </w:pPr>
                    </w:p>
                    <w:p w14:paraId="69007EE9" w14:textId="77777777" w:rsidR="007F2271" w:rsidRDefault="007F2271" w:rsidP="007F2271">
                      <w:pPr>
                        <w:jc w:val="center"/>
                      </w:pPr>
                    </w:p>
                  </w:txbxContent>
                </v:textbox>
                <w10:wrap type="through"/>
              </v:rect>
            </w:pict>
          </mc:Fallback>
        </mc:AlternateContent>
      </w:r>
      <w:r w:rsidR="00FF0EE9" w:rsidRPr="00005BEF"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20D97A82" wp14:editId="39E2D352">
                <wp:simplePos x="0" y="0"/>
                <wp:positionH relativeFrom="column">
                  <wp:posOffset>-71552</wp:posOffset>
                </wp:positionH>
                <wp:positionV relativeFrom="paragraph">
                  <wp:posOffset>-101600</wp:posOffset>
                </wp:positionV>
                <wp:extent cx="5372100" cy="982493"/>
                <wp:effectExtent l="0" t="0" r="0" b="0"/>
                <wp:wrapNone/>
                <wp:docPr id="6" name="Tekstvak 2"/>
                <wp:cNvGraphicFramePr>
                  <ns5:graphicFrameLocks/>
                </wp:cNvGraphicFramePr>
                <ns5:graphic>
                  <ns5:graphicData uri="http://schemas.microsoft.com/office/word/2010/wordprocessingShape">
                    <wps:wsp>
                      <wps:cNvSpPr txBox="1">
                        <ns5:spLocks noChangeArrowheads="1"/>
                      </wps:cNvSpPr>
                      <wps:spPr bwMode="auto">
                        <ns5:xfrm>
                          <ns5:off x="0" y="0"/>
                          <ns5:ext cx="5372100" cy="982493"/>
                        </ns5:xfrm>
                        <ns5:prstGeom prst="rect">
                          <ns5:avLst/>
                        </ns5:prstGeom>
                        <ns5:noFill/>
                        <ns5:ln w="9525">
                          <ns5:noFill/>
                          <ns5:miter lim="800000"/>
                          <ns5:headEnd/>
                          <ns5:tailEnd/>
                        </ns5:ln>
                      </wps:spPr>
                      <wps:txbx>
                        <w:txbxContent>
                          <w:p w14:paraId="68194DBE" w14:textId="77777777" w:rsidR="00005BEF" w:rsidRPr="00FF0EE9" w:rsidRDefault="00005BEF" w:rsidP="00005BEF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120"/>
                                <w:szCs w:val="120"/>
                              </w:rPr>
                            </w:pPr>
                            <w:r w:rsidRPr="00FF0EE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120"/>
                                <w:szCs w:val="120"/>
                              </w:rPr>
                              <w:t>Briefing.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ns5:noAutofit/>
                      </wps:bodyPr>
                    </wps:wsp>
                  </ns5:graphicData>
                </ns5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D97A82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7" type="#_x0000_t202" style="position:absolute;margin-left:-5.65pt;margin-top:-8pt;width:423pt;height:77.3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" filled="f" stroked="f">
                <v:textbox>
                  <w:txbxContent>
                    <w:p w14:paraId="68194DBE" w14:textId="77777777" w:rsidR="00005BEF" w:rsidRPr="00FF0EE9" w:rsidRDefault="00005BEF" w:rsidP="00005BEF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120"/>
                          <w:szCs w:val="120"/>
                        </w:rPr>
                      </w:pPr>
                      <w:r w:rsidRPr="00FF0EE9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120"/>
                          <w:szCs w:val="120"/>
                        </w:rPr>
                        <w:t>Briefing.</w:t>
                      </w:r>
                    </w:p>
                  </w:txbxContent>
                </v:textbox>
              </v:shape>
            </w:pict>
          </mc:Fallback>
        </mc:AlternateContent>
      </w:r>
      <w:r w:rsidR="00005BEF" w:rsidRPr="00005BEF">
        <w:rPr>
          <w:noProof/>
        </w:rPr>
        <w:drawing>
          <wp:anchor distT="0" distB="0" distL="114300" distR="114300" simplePos="0" relativeHeight="251656192" behindDoc="0" locked="0" layoutInCell="1" allowOverlap="1" wp14:anchorId="1CBBA859" wp14:editId="74AC9694">
            <wp:simplePos x="0" y="0"/>
            <wp:positionH relativeFrom="column">
              <wp:posOffset>-991870</wp:posOffset>
            </wp:positionH>
            <wp:positionV relativeFrom="paragraph">
              <wp:posOffset>-953135</wp:posOffset>
            </wp:positionV>
            <wp:extent cx="7683500" cy="10868660"/>
            <wp:effectExtent l="0" t="0" r="0" b="8890"/>
            <wp:wrapNone/>
            <wp:docPr id="1" name="Afbeelding 1" descr="voorpagina_def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0" name="Picture 2" descr="voorpagina_def"/>
                    <ns6:cNvPicPr>
                      <ns5:picLocks noChangeAspect="1" noChangeArrowheads="1"/>
                    </ns6:cNvPicPr>
                  </ns6:nvPicPr>
                  <ns6:blipFill>
                    <ns5:blip r:embed="rId11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7683500" cy="10868660"/>
                    </ns5:xfrm>
                    <ns5:prstGeom prst="rect">
                      <ns5:avLst/>
                    </ns5:prstGeom>
                    <ns5:noFill/>
                  </ns6:spPr>
                </ns6:pic>
              </ns5:graphicData>
            </ns5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BEF">
        <w:br w:type="page"/>
      </w:r>
    </w:p>
    <w:p w14:paraId="04AA51A9" w14:textId="77777777" w:rsidR="00005BEF" w:rsidRDefault="008B46C7" w:rsidP="00F03705">
      <w:pPr>
        <w:pStyle w:val="Kop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519" behindDoc="0" locked="0" layoutInCell="1" allowOverlap="1" wp14:anchorId="478BF360" wp14:editId="5F047866">
                <wp:simplePos x="0" y="0"/>
                <wp:positionH relativeFrom="column">
                  <wp:posOffset>0</wp:posOffset>
                </wp:positionH>
                <wp:positionV relativeFrom="paragraph">
                  <wp:posOffset>8294385</wp:posOffset>
                </wp:positionV>
                <wp:extent cx="5960140" cy="616688"/>
                <wp:effectExtent l="0" t="0" r="8890" b="18415"/>
                <wp:wrapNone/>
                <wp:docPr id="900081498" name="Tekstvak 1"/>
                <wp:cNvGraphicFramePr/>
                <ns5:graphic>
                  <ns5:graphicData uri="http://schemas.microsoft.com/office/word/2010/wordprocessingShape">
                    <wps:wsp>
                      <wps:cNvSpPr txBox="1"/>
                      <wps:spPr>
                        <ns5:xfrm>
                          <ns5:off x="0" y="0"/>
                          <ns5:ext cx="5960140" cy="616688"/>
                        </ns5:xfrm>
                        <ns5:prstGeom prst="rect">
                          <ns5:avLst/>
                        </ns5:prstGeom>
                        <ns5:solidFill>
                          <ns5:schemeClr val="bg1">
                            <ns5:lumMod val="95000"/>
                          </ns5:schemeClr>
                        </ns5:solidFill>
                        <ns5:ln w="6350">
                          <ns5:solidFill>
                            <ns5:prstClr val="black"/>
                          </ns5:solidFill>
                        </ns5:ln>
                      </wps:spPr>
                      <wps:txbx>
                        <w:txbxContent>
                          <w:p w14:paraId="7DD8AC7B" w14:textId="206A4AB3" w:rsidR="008B46C7" w:rsidRPr="00E40D17" w:rsidRDefault="007B0E6C" w:rsidP="008B46C7">
                            <w:pPr>
                              <w:jc w:val="center"/>
                              <w:rPr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color w:val="000000"/>
                                <w:sz w:val="22"/>
                                <w:szCs w:val="22"/>
                              </w:rPr>
                              <w:t xml:space="preserve">Indien er tussen de trainer en Improve </w:t>
                            </w:r>
                            <w:r w:rsidR="00CC1F55">
                              <w:rPr>
                                <w:rFonts w:cs="Calibri"/>
                                <w:color w:val="000000"/>
                                <w:sz w:val="22"/>
                                <w:szCs w:val="22"/>
                              </w:rPr>
                              <w:t>Cursus</w:t>
                            </w:r>
                            <w:r>
                              <w:rPr>
                                <w:rFonts w:cs="Calibri"/>
                                <w:color w:val="000000"/>
                                <w:sz w:val="22"/>
                                <w:szCs w:val="22"/>
                              </w:rPr>
                              <w:t xml:space="preserve"> Group BV een opdrachtovereenkomst is afgesloten, valt deze briefing onder deze overeenkomst.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wps:bodyPr>
                    </wps:wsp>
                  </ns5:graphicData>
                </ns5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BF360" id="Tekstvak 1" o:spid="_x0000_s1028" type="#_x0000_t202" style="position:absolute;margin-left:0;margin-top:653.1pt;width:469.3pt;height:48.55pt;z-index:25169151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" fillcolor="#f2f2f2 [3052]" strokeweight=".5pt">
                <v:textbox>
                  <w:txbxContent>
                    <w:p w14:paraId="7DD8AC7B" w14:textId="206A4AB3" w:rsidR="008B46C7" w:rsidRPr="00E40D17" w:rsidRDefault="007B0E6C" w:rsidP="008B46C7">
                      <w:pPr>
                        <w:jc w:val="center"/>
                        <w:rPr>
                          <w:sz w:val="22"/>
                          <w:szCs w:val="20"/>
                        </w:rPr>
                      </w:pPr>
                      <w:r>
                        <w:rPr>
                          <w:rFonts w:cs="Calibri"/>
                          <w:color w:val="000000"/>
                          <w:sz w:val="22"/>
                          <w:szCs w:val="22"/>
                        </w:rPr>
                        <w:t xml:space="preserve">Indien er tussen de trainer en Improve </w:t>
                      </w:r>
                      <w:r w:rsidR="00CC1F55">
                        <w:rPr>
                          <w:rFonts w:cs="Calibri"/>
                          <w:color w:val="000000"/>
                          <w:sz w:val="22"/>
                          <w:szCs w:val="22"/>
                        </w:rPr>
                        <w:t>Cursus</w:t>
                      </w:r>
                      <w:r>
                        <w:rPr>
                          <w:rFonts w:cs="Calibri"/>
                          <w:color w:val="000000"/>
                          <w:sz w:val="22"/>
                          <w:szCs w:val="22"/>
                        </w:rPr>
                        <w:t xml:space="preserve"> Group BV een opdrachtovereenkomst is afgesloten, valt deze briefing onder deze overeenkomst.</w:t>
                      </w:r>
                    </w:p>
                  </w:txbxContent>
                </v:textbox>
              </v:shape>
            </w:pict>
          </mc:Fallback>
        </mc:AlternateContent>
      </w:r>
      <w:r w:rsidR="00F03705" w:rsidRPr="00F91425">
        <w:rPr>
          <w:noProof/>
        </w:rPr>
      </w:r>
      <w:r w:rsidR="006D261A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9FC778E" wp14:editId="15836F62">
                <wp:simplePos x="0" y="0"/>
                <wp:positionH relativeFrom="column">
                  <wp:posOffset>-941705</wp:posOffset>
                </wp:positionH>
                <wp:positionV relativeFrom="paragraph">
                  <wp:posOffset>-887892</wp:posOffset>
                </wp:positionV>
                <wp:extent cx="7626350" cy="1259205"/>
                <wp:effectExtent l="0" t="0" r="6350" b="0"/>
                <wp:wrapNone/>
                <wp:docPr id="14" name="Groep 14"/>
                <wp:cNvGraphicFramePr/>
                <ns5:graphic>
                  <ns5:graphicData uri="http://schemas.microsoft.com/office/word/2010/wordprocessingGroup">
                    <wpg:wgp>
                      <wpg:cNvGrpSpPr/>
                      <wpg:grpSpPr>
                        <ns5:xfrm>
                          <ns5:off x="0" y="0"/>
                          <ns5:ext cx="7626350" cy="1259205"/>
                          <ns5:chOff x="0" y="0"/>
                          <ns5:chExt cx="7626350" cy="1259205"/>
                        </ns5:xfrm>
                      </wpg:grpSpPr>
                      <ns6:pic>
                        <ns6:nvPicPr>
                          <ns6:cNvPr id="5" name="Afbeelding 5" descr="banner"/>
                          <ns6:cNvPicPr>
                            <ns5:picLocks noChangeAspect="1"/>
                          </ns6:cNvPicPr>
                        </ns6:nvPicPr>
                        <ns6:blipFill rotWithShape="1">
                          <ns5:blip r:embed="rId12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 t="38126"/>
                          <ns5:stretch/>
                        </ns6:blipFill>
                        <ns6:spPr bwMode="auto">
                          <ns5:xfrm>
                            <ns5:off x="0" y="0"/>
                            <ns5:ext cx="7626350" cy="1259205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  <ns5:extLst>
                            <ns5:ext uri="{53640926-AAD7-44D8-BBD7-CCE9431645EC}">
                              <ns8:shadowObscured/>
                            </ns5:ext>
                          </ns5:extLst>
                        </ns6:spPr>
                      </ns6:pic>
                      <wps:wsp>
                        <wps:cNvPr id="217" name="Tekstvak 2"/>
                        <wps:cNvSpPr txBox="1">
                          <ns5:spLocks noChangeArrowheads="1"/>
                        </wps:cNvSpPr>
                        <wps:spPr bwMode="auto">
                          <ns5:xfrm>
                            <ns5:off x="861237" y="0"/>
                            <ns5:ext cx="5372100" cy="1257300"/>
                          </ns5:xfrm>
                          <ns5:prstGeom prst="rect">
                            <ns5:avLst/>
                          </ns5:prstGeom>
                          <ns5:noFill/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wps:spPr>
                        <wps:txbx>
                          <w:txbxContent>
                            <w:p w14:paraId="66E60F87" w14:textId="77777777" w:rsidR="00005BEF" w:rsidRPr="00074E82" w:rsidRDefault="00005BEF" w:rsidP="00A50991">
                              <w:pPr>
                                <w:spacing w:line="240" w:lineRule="auto"/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FFFFFF" w:themeColor="background1"/>
                                  <w:sz w:val="104"/>
                                  <w:szCs w:val="104"/>
                                </w:rPr>
                              </w:pPr>
                              <w:r w:rsidRPr="00074E82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color w:val="FFFFFF" w:themeColor="background1"/>
                                  <w:sz w:val="80"/>
                                  <w:szCs w:val="104"/>
                                </w:rPr>
                                <w:t>Algemeen.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ns5:noAutofit/>
                        </wps:bodyPr>
                      </wps:wsp>
                    </wpg:wgp>
                  </ns5:graphicData>
                </ns5:graphic>
              </wp:anchor>
            </w:drawing>
          </mc:Choice>
          <mc:Fallback>
            <w:pict>
              <v:group w14:anchorId="69FC778E" id="Groep 14" o:spid="_x0000_s1030" style="position:absolute;margin-left:-74.15pt;margin-top:-69.9pt;width:600.5pt;height:99.15pt;z-index:251663360" coordsize="76263,12592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Afbeelding 5" o:spid="_x0000_s1031" type="#_x0000_t75" alt="banner" style="position:absolute;width:76263;height:1259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">
                  <v:imagedata r:id="rId13" o:title="banner" croptop="24986f"/>
                </v:shape>
                <v:shape id="_x0000_s1032" type="#_x0000_t202" style="position:absolute;left:8612;width:53721;height:1257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" filled="f" stroked="f">
                  <v:textbox>
                    <w:txbxContent>
                      <w:p w14:paraId="66E60F87" w14:textId="77777777" w:rsidR="00005BEF" w:rsidRPr="00074E82" w:rsidRDefault="00005BEF" w:rsidP="00A50991">
                        <w:pPr>
                          <w:spacing w:line="240" w:lineRule="auto"/>
                          <w:rPr>
                            <w:rFonts w:asciiTheme="minorHAnsi" w:hAnsiTheme="minorHAnsi" w:cstheme="minorHAnsi"/>
                            <w:b/>
                            <w:bCs/>
                            <w:color w:val="FFFFFF" w:themeColor="background1"/>
                            <w:sz w:val="104"/>
                            <w:szCs w:val="104"/>
                          </w:rPr>
                        </w:pPr>
                        <w:r w:rsidRPr="00074E82">
                          <w:rPr>
                            <w:rFonts w:asciiTheme="minorHAnsi" w:hAnsiTheme="minorHAnsi" w:cstheme="minorHAnsi"/>
                            <w:b/>
                            <w:bCs/>
                            <w:color w:val="FFFFFF" w:themeColor="background1"/>
                            <w:sz w:val="80"/>
                            <w:szCs w:val="104"/>
                          </w:rPr>
                          <w:t>Algemeen.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5BEF"/>
    </w:p>
    <w:p>
      <w:pPr>
        <w:spacing w:before="1077" w:after="0" w:line="20" w:lineRule="exact"/>
        <w:rPr>
          <w:sz w:val="2"/>
          <w:szCs w:val="2"/>
        </w:rPr>
      </w:pPr>
    </w:p>
    <w:p>
      <w:r>
        <w:t xml:space="preserve">+++FOR s IN algemeen+++</w:t>
      </w:r>
    </w:p>
    <w:p>
      <w:r>
        <w:t xml:space="preserve">+++IF $s.witregel+++</w:t>
      </w:r>
    </w:p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2D525770" w14:textId="77777777" w:rsidR="00E407AE" w:rsidRPr="00976647" w:rsidRDefault="00E407AE" w:rsidP="00F03705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4AF12F71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4AF12F71" w14:textId="77777777" w:rsidR="00E407AE" w:rsidRPr="00976647" w:rsidRDefault="00E407AE" w:rsidP="00F03705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309100C3" w14:textId="77777777" w:rsidR="00005BEF" w:rsidRDefault="00005BEF" w:rsidP="00A6612E"/>
    <w:p>
      <w:r>
        <w:br w:type="page"/>
      </w:r>
    </w:p>
    <w:p w14:paraId="150B7406" w14:textId="77777777" w:rsidR="00005BEF" w:rsidRDefault="00005BEF">
      <w:r w:rsidRPr="00F91425">
        <w:rPr>
          <w:rFonts w:cs="Helvetica"/>
          <w:b/>
          <w:noProof/>
        </w:rPr>
        <w:lastRenderedPageBreak/>
      </w:r>
      <w:r/>
    </w:p>
    <w:p w14:paraId="36E4F7FC" w14:textId="77777777" w:rsidR="008D2631" w:rsidRPr="008D4EEC" w:rsidRDefault="008D2631" w:rsidP="008D2631">
      <w:pPr>
        <w:jc w:val="both"/>
        <w:rPr>
          <w:rFonts w:eastAsia="Noto Sans JP Regular"/>
          <w:b/>
          <w:bCs/>
          <w:sz w:val="2"/>
          <w:szCs w:val="2"/>
        </w:rPr>
      </w:pPr>
    </w:p>
    <w:tbl>
      <w:tblPr>
        <w:tblStyle w:val="Onopgemaaktetabel1"/>
        <w:tblW w:w="9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70" w:type="dxa"/>
        </w:tblCellMar>
        <w:tblLook w:val="04A0" w:firstRow="1" w:lastRow="0" w:firstColumn="1" w:lastColumn="0" w:noHBand="0" w:noVBand="1"/>
      </w:tblPr>
      <w:tblGrid>
        <w:gridCol w:w="2693"/>
        <w:gridCol w:w="6508"/>
      </w:tblGrid>
      <w:tr w:rsidR="00141ACE" w:rsidRPr="00A6612E" w14:paraId="7AAF35A9" w14:textId="77777777" w:rsidTr="00794553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C860AF2" w14:textId="77777777" w:rsidR="00141ACE" w:rsidRPr="00F03705" w:rsidRDefault="00141ACE" w:rsidP="00141ACE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Opdrachtgever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3D5ED8C8" w14:textId="77777777" w:rsidR="00141ACE" w:rsidRPr="00F03705" w:rsidRDefault="00141ACE" w:rsidP="00141ACE">
            <w:pPr>
              <w:pStyle w:val="Geenafstand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+++opdrachtgever+++</w:t>
            </w:r>
          </w:p>
        </w:tc>
      </w:tr>
      <w:tr w:rsidR="00141ACE" w:rsidRPr="00A6612E" w14:paraId="31FF7A77" w14:textId="77777777" w:rsidTr="00794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0A5BE9" w14:textId="6A231480" w:rsidR="00141ACE" w:rsidRPr="00F03705" w:rsidRDefault="00CC1F55" w:rsidP="00141ACE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>
              <w:rPr>
                <w:rFonts w:ascii="Calibri" w:eastAsia="Noto Sans JP Regular" w:hAnsi="Calibri" w:cs="Calibri"/>
                <w:sz w:val="25"/>
                <w:szCs w:val="25"/>
              </w:rPr>
              <w:t xml:space="preserve">Cursus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D74B98E" w14:textId="60B3DAD3" w:rsidR="00141ACE" w:rsidRPr="00F03705" w:rsidRDefault="00141ACE" w:rsidP="00141ACE">
            <w:pPr>
              <w:pStyle w:val="Geenafstand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b w:val="0"/>
                <w:bCs w:val="0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+++thema+++</w:t>
            </w:r>
          </w:p>
        </w:tc>
      </w:tr>
      <w:tr w:rsidR="00141ACE" w:rsidRPr="00A6612E" w14:paraId="31FF7A77" w14:textId="77777777" w:rsidTr="00794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0A5BE9" w14:textId="6A231480" w:rsidR="00141ACE" w:rsidRPr="00F03705" w:rsidRDefault="00CC1F55" w:rsidP="00141ACE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>
              <w:rPr>
                <w:rFonts w:ascii="Calibri" w:eastAsia="Noto Sans JP Regular" w:hAnsi="Calibri" w:cs="Calibri"/>
                <w:sz w:val="25"/>
                <w:szCs w:val="25"/>
              </w:rPr>
              <w:t xml:space="preserve">Klanttitel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D74B98E" w14:textId="60B3DAD3" w:rsidR="00141ACE" w:rsidRPr="00F03705" w:rsidRDefault="00141ACE" w:rsidP="00141ACE">
            <w:pPr>
              <w:pStyle w:val="Geenafstand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b w:val="0"/>
                <w:bCs w:val="0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+++klanttitel+++</w:t>
            </w:r>
          </w:p>
        </w:tc>
      </w:tr>
      <w:tr w:rsidR="00141ACE" w:rsidRPr="00A6612E" w14:paraId="55E8C542" w14:textId="77777777" w:rsidTr="00794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10A0711" w14:textId="77777777" w:rsidR="00141ACE" w:rsidRPr="00F03705" w:rsidRDefault="00141ACE" w:rsidP="00141ACE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Duur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68BDD6DD" w14:textId="714A9DE8" w:rsidR="00141ACE" w:rsidRPr="00F03705" w:rsidRDefault="00141ACE" w:rsidP="00141ACE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+++duur+++</w:t>
            </w:r>
          </w:p>
        </w:tc>
      </w:tr>
      <w:tr w:rsidR="00141ACE" w:rsidRPr="00A6612E" w14:paraId="08991330" w14:textId="77777777" w:rsidTr="00794553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2F2F2" w:themeFill="background1" w:themeFillShade="F2"/>
            <w:vAlign w:val="center"/>
          </w:tcPr>
          <w:p w14:paraId="5DE4612C" w14:textId="77777777" w:rsidR="00141ACE" w:rsidRPr="00F03705" w:rsidRDefault="00141ACE" w:rsidP="00141ACE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Datum &amp; tijd</w:t>
            </w:r>
          </w:p>
        </w:tc>
        <w:tc>
          <w:tcPr>
            <w:tcW w:w="6508" w:type="dxa"/>
            <w:shd w:val="clear" w:color="auto" w:fill="FFFFFF" w:themeFill="background1"/>
            <w:vAlign w:val="center"/>
          </w:tcPr>
          <w:p w14:paraId="1D70B9EA" w14:textId="3BD4050A" w:rsidR="00141ACE" w:rsidRPr="00F03705" w:rsidRDefault="00141ACE" w:rsidP="00141ACE">
            <w:pPr>
              <w:pStyle w:val="Geenafstand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+++datumTijd+++</w:t>
            </w:r>
          </w:p>
        </w:tc>
      </w:tr>
      <w:tr w:rsidR="00141ACE" w:rsidRPr="00A6612E" w14:paraId="60867092" w14:textId="77777777" w:rsidTr="00794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2F2F2" w:themeFill="background1" w:themeFillShade="F2"/>
            <w:vAlign w:val="center"/>
          </w:tcPr>
          <w:p w14:paraId="7381CF5B" w14:textId="77777777" w:rsidR="00141ACE" w:rsidRPr="00F03705" w:rsidRDefault="00141ACE" w:rsidP="00141ACE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Groepsgrootte</w:t>
            </w:r>
          </w:p>
        </w:tc>
        <w:tc>
          <w:tcPr>
            <w:tcW w:w="6508" w:type="dxa"/>
            <w:shd w:val="clear" w:color="auto" w:fill="FFFFFF" w:themeFill="background1"/>
            <w:vAlign w:val="center"/>
          </w:tcPr>
          <w:p w14:paraId="55FCDBBB" w14:textId="4D524E84" w:rsidR="00141ACE" w:rsidRPr="00F03705" w:rsidRDefault="00141ACE" w:rsidP="00141ACE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+++groepsgrootte+++</w:t>
            </w:r>
          </w:p>
        </w:tc>
      </w:tr>
      <w:tr w:rsidR="00141ACE" w:rsidRPr="00A6612E" w14:paraId="23B19A56" w14:textId="77777777" w:rsidTr="00794553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shd w:val="clear" w:color="auto" w:fill="F2F2F2" w:themeFill="background1" w:themeFillShade="F2"/>
            <w:vAlign w:val="center"/>
          </w:tcPr>
          <w:p w14:paraId="20997080" w14:textId="7996D31D" w:rsidR="00141ACE" w:rsidRPr="00F03705" w:rsidRDefault="00CC1F55" w:rsidP="00141ACE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proofErr w:type="spellStart"/>
            <w:r>
              <w:rPr>
                <w:rFonts w:ascii="Calibri" w:eastAsia="Noto Sans JP Regular" w:hAnsi="Calibri" w:cs="Calibri"/>
                <w:sz w:val="25"/>
                <w:szCs w:val="25"/>
              </w:rPr>
              <w:t xml:space="preserve">Trainingslocatie</w:t>
            </w:r>
            <w:proofErr w:type="spellEnd"/>
          </w:p>
        </w:tc>
        <w:tc>
          <w:tcPr>
            <w:tcW w:w="6508" w:type="dxa"/>
            <w:shd w:val="clear" w:color="auto" w:fill="FFFFFF" w:themeFill="background1"/>
            <w:vAlign w:val="center"/>
          </w:tcPr>
          <w:p w14:paraId="397DA1B6" w14:textId="3F5482E1" w:rsidR="00141ACE" w:rsidRPr="00F03705" w:rsidRDefault="00141ACE" w:rsidP="00141ACE">
            <w:pPr>
              <w:pStyle w:val="Geenafstand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+++locatie+++</w:t>
            </w:r>
          </w:p>
        </w:tc>
      </w:tr>
      <w:tr w:rsidR="00141ACE" w:rsidRPr="00A6612E" w14:paraId="31C4BD4A" w14:textId="77777777" w:rsidTr="00794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F7A9933" w14:textId="77777777" w:rsidR="00141ACE" w:rsidRPr="00F03705" w:rsidRDefault="00141ACE" w:rsidP="00141ACE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Voertaal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D543010" w14:textId="77777777" w:rsidR="00141ACE" w:rsidRPr="00F03705" w:rsidRDefault="00141ACE" w:rsidP="00141ACE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+++voertaal+++</w:t>
            </w:r>
          </w:p>
        </w:tc>
      </w:tr>
      <w:tr w:rsidR="00141ACE" w:rsidRPr="00A6612E" w14:paraId="31FF7A77" w14:textId="77777777" w:rsidTr="00794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0A5BE9" w14:textId="6A231480" w:rsidR="00141ACE" w:rsidRPr="00F03705" w:rsidRDefault="00CC1F55" w:rsidP="00141ACE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>
              <w:rPr>
                <w:rFonts w:ascii="Calibri" w:eastAsia="Noto Sans JP Regular" w:hAnsi="Calibri" w:cs="Calibri"/>
                <w:sz w:val="25"/>
                <w:szCs w:val="25"/>
              </w:rPr>
              <w:t xml:space="preserve">Materialen uiterlijk op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D74B98E" w14:textId="60B3DAD3" w:rsidR="00141ACE" w:rsidRPr="00F03705" w:rsidRDefault="00141ACE" w:rsidP="00141ACE">
            <w:pPr>
              <w:pStyle w:val="Geenafstand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b w:val="0"/>
                <w:bCs w:val="0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+++materialenDeadline+++</w:t>
            </w:r>
          </w:p>
        </w:tc>
      </w:tr>
      <w:tr w:rsidR="00141ACE" w:rsidRPr="003E2247" w14:paraId="4E58D3DC" w14:textId="77777777" w:rsidTr="00794553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39E93CD" w14:textId="77777777" w:rsidR="00141ACE" w:rsidRPr="00F03705" w:rsidRDefault="00141ACE" w:rsidP="00141ACE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Accountmanager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55990A18" w14:textId="77777777" w:rsidR="007B0E6C" w:rsidRPr="00D276DC" w:rsidRDefault="007B0E6C" w:rsidP="007B0E6C">
            <w:pPr>
              <w:pStyle w:val="Geenafstand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Noto Sans JP Regular" w:cs="Calibri"/>
                <w:sz w:val="25"/>
                <w:szCs w:val="25"/>
                <w:lang w:val="en-US"/>
              </w:rPr>
            </w:pPr>
            <w:r w:rsidRPr="00D276DC">
              <w:rPr>
                <w:rFonts w:eastAsia="Noto Sans JP Regular" w:cs="Calibri"/>
                <w:sz w:val="25"/>
                <w:szCs w:val="25"/>
                <w:lang w:val="en-US"/>
              </w:rPr>
              <w:t xml:space="preserve">+++accountmanager+++</w:t>
            </w:r>
          </w:p>
        </w:tc>
      </w:tr>
      <w:tr w:rsidR="00141ACE" w:rsidRPr="00A6612E" w14:paraId="2BAF3B63" w14:textId="77777777" w:rsidTr="00794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0C4771D" w14:textId="77777777" w:rsidR="00141ACE" w:rsidRPr="00F03705" w:rsidRDefault="00141ACE" w:rsidP="00141ACE">
            <w:pPr>
              <w:pStyle w:val="Geenafstand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Km. / Reistijd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C1A655B" w14:textId="77777777" w:rsidR="00141ACE" w:rsidRPr="00F03705" w:rsidRDefault="00141ACE" w:rsidP="00141ACE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+++reis+++</w:t>
            </w:r>
          </w:p>
        </w:tc>
      </w:tr>
      <w:tr w:rsidR="00141ACE" w:rsidRPr="00A6612E" w14:paraId="739ACFB5" w14:textId="77777777" w:rsidTr="00794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EAA9FC3" w14:textId="77777777" w:rsidR="00141ACE" w:rsidRPr="00A35DCA" w:rsidRDefault="00141ACE" w:rsidP="00141ACE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A35DCA">
              <w:rPr>
                <w:rFonts w:ascii="Calibri" w:eastAsia="Noto Sans JP Regular" w:hAnsi="Calibri" w:cs="Calibri"/>
                <w:sz w:val="25"/>
                <w:szCs w:val="25"/>
              </w:rPr>
              <w:t xml:space="preserve">Contactpersoon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2BFCFFC" w14:textId="77777777" w:rsidR="00141ACE" w:rsidRPr="00F03705" w:rsidRDefault="00141ACE" w:rsidP="00141ACE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+++contactpersoon+++</w:t>
            </w:r>
          </w:p>
        </w:tc>
      </w:tr>
      <w:tr w:rsidR="00A35DCA" w:rsidRPr="00A6612E" w14:paraId="52B58AB3" w14:textId="77777777" w:rsidTr="00A35DCA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51F58CE" w14:textId="77777777" w:rsidR="00A35DCA" w:rsidRPr="00A35DCA" w:rsidRDefault="00A35DCA" w:rsidP="00A35DCA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A35DCA">
              <w:rPr>
                <w:rFonts w:eastAsia="Noto Sans JP Regular" w:cs="Calibri"/>
                <w:sz w:val="25"/>
                <w:szCs w:val="25"/>
              </w:rPr>
              <w:t xml:space="preserve">Klantcontactmoment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E9E88A9" w14:textId="77777777" w:rsidR="00A35DCA" w:rsidRPr="004802F5" w:rsidRDefault="00A35DCA" w:rsidP="00A35D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Cs w:val="25"/>
              </w:rPr>
            </w:pPr>
            <w:r w:rsidRPr="004802F5">
              <w:rPr>
                <w:bCs/>
                <w:szCs w:val="25"/>
              </w:rPr>
              <w:t xml:space="preserve">+++klantcontactmoment+++</w:t>
            </w:r>
          </w:p>
        </w:tc>
      </w:tr>
      <w:tr w:rsidR="00A35DCA" w:rsidRPr="00A6612E" w14:paraId="517706A9" w14:textId="77777777" w:rsidTr="00794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996E7E5" w14:textId="77777777" w:rsidR="00A35DCA" w:rsidRPr="00A35DCA" w:rsidRDefault="00A35DCA" w:rsidP="00A35DCA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A35DCA">
              <w:rPr>
                <w:rFonts w:ascii="Calibri" w:eastAsia="Noto Sans JP Regular" w:hAnsi="Calibri" w:cs="Calibri"/>
                <w:sz w:val="25"/>
                <w:szCs w:val="25"/>
              </w:rPr>
              <w:t xml:space="preserve">Evaluatie deelnemers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4D4B0120" w14:textId="77777777" w:rsidR="00A35DCA" w:rsidRPr="00F03705" w:rsidRDefault="00A35DCA" w:rsidP="00A35DCA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t xml:space="preserve">+++evaluatie+++</w:t>
            </w:r>
          </w:p>
        </w:tc>
      </w:tr>
      <w:tr w:rsidR="00A35DCA" w:rsidRPr="00A6612E" w14:paraId="3C33CB48" w14:textId="77777777" w:rsidTr="00A35DCA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E4759A9" w14:textId="77777777" w:rsidR="00A35DCA" w:rsidRPr="00A35DCA" w:rsidRDefault="00A35DCA" w:rsidP="00A35DCA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A35DCA">
              <w:rPr>
                <w:rFonts w:ascii="Calibri" w:eastAsia="Noto Sans JP Regular" w:hAnsi="Calibri" w:cs="Calibri"/>
                <w:sz w:val="25"/>
                <w:szCs w:val="25"/>
              </w:rPr>
              <w:t xml:space="preserve">IE-code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247812F" w14:textId="77777777" w:rsidR="00A35DCA" w:rsidRPr="00F03705" w:rsidRDefault="00A35DCA" w:rsidP="00A35DCA">
            <w:pPr>
              <w:pStyle w:val="Geenafstand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+++iecode+++</w:t>
            </w:r>
          </w:p>
        </w:tc>
      </w:tr>
      <w:tr w:rsidR="00A35DCA" w:rsidRPr="00A6612E" w14:paraId="5ACFFE84" w14:textId="77777777" w:rsidTr="007945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A0A4F84" w14:textId="7F272719" w:rsidR="00A35DCA" w:rsidRPr="00A35DCA" w:rsidRDefault="00CC1F55" w:rsidP="00A35DCA">
            <w:pPr>
              <w:pStyle w:val="Geenafstand"/>
              <w:jc w:val="left"/>
              <w:rPr>
                <w:rFonts w:ascii="Calibri" w:eastAsia="Noto Sans JP Regular" w:hAnsi="Calibri" w:cs="Calibri"/>
                <w:sz w:val="25"/>
                <w:szCs w:val="25"/>
              </w:rPr>
            </w:pPr>
            <w:proofErr w:type="spellStart"/>
            <w:r>
              <w:rPr>
                <w:rFonts w:ascii="Calibri" w:eastAsia="Noto Sans JP Regular" w:hAnsi="Calibri" w:cs="Calibri"/>
                <w:sz w:val="25"/>
                <w:szCs w:val="25"/>
              </w:rPr>
              <w:t xml:space="preserve">Trainingscode MC</w:t>
            </w:r>
            <w:proofErr w:type="spellEnd"/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689943EE" w14:textId="4F82BFAA" w:rsidR="00A35DCA" w:rsidRPr="00F03705" w:rsidRDefault="00A35DCA" w:rsidP="00A35DCA">
            <w:pPr>
              <w:pStyle w:val="Geenafstand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Noto Sans JP Regular" w:hAnsi="Calibri" w:cs="Calibri"/>
                <w:sz w:val="25"/>
                <w:szCs w:val="25"/>
              </w:rPr>
            </w:pPr>
            <w:r w:rsidRPr="00F03705">
              <w:rPr>
                <w:rFonts w:ascii="Calibri" w:eastAsia="Noto Sans JP Regular" w:hAnsi="Calibri" w:cs="Calibri"/>
                <w:sz w:val="25"/>
                <w:szCs w:val="25"/>
              </w:rPr>
              <w:fldChar w:fldCharType="begin"/>
              <w:t xml:space="preserve">+++trainingscodeMc+++ &lt;-- Vergeet de Monday Challenges niet!</w:t>
            </w:r>
            <w:proofErr w:type="spellStart"/>
            <w:proofErr w:type="spellEnd"/>
          </w:p>
        </w:tc>
      </w:tr>
    </w:tbl>
    <w:p w14:paraId="7863EDDC" w14:textId="77777777" w:rsidR="008D2631" w:rsidRPr="00DA64FC" w:rsidRDefault="008D2631" w:rsidP="008D2631">
      <w:pPr>
        <w:rPr>
          <w:sz w:val="16"/>
          <w:szCs w:val="18"/>
        </w:rPr>
      </w:pPr>
    </w:p>
    <w:p w14:paraId="2CA8FDF2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+++FOR a IN achtergrond+++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2CA8FDF2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+++$a+++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2CA8FDF2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+++END-FOR a+++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2CA8FDF2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+++IF extraInfo.length+++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2CA8FDF2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Extra informatie trainer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2CA8FDF2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+++FOR e IN extraInfo+++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2CA8FDF2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+++$e+++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2CA8FDF2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+++END-FOR e+++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2CA8FDF2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+++END-IF+++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6A22EB7A" w14:textId="77777777" w:rsidR="00F03705" w:rsidRPr="00976647" w:rsidRDefault="00F03705" w:rsidP="00F03705">
      <w:pPr>
        <w:rPr>
          <w:lang w:val="en-US" w:eastAsia="nl-NL"/>
        </w:rPr>
      </w:pPr>
    </w:p>
    <w:p w14:paraId="0A31C736" w14:textId="77777777" w:rsidR="008D2631" w:rsidRPr="00DA64FC" w:rsidRDefault="008D2631" w:rsidP="008D2631">
      <w:pPr>
        <w:shd w:val="clear" w:color="auto" w:fill="FFFFFF"/>
        <w:spacing w:after="225"/>
        <w:rPr>
          <w:rFonts w:eastAsia="Noto Sans JP Regular" w:cs="Times New Roman"/>
          <w:color w:val="000000"/>
          <w:szCs w:val="21"/>
          <w:lang w:val="en-US" w:eastAsia="nl-NL"/>
        </w:rPr>
      </w:pPr>
    </w:p>
    <w:p w14:paraId="32B41B90" w14:textId="77777777" w:rsidR="00005BEF" w:rsidRPr="001B4A39" w:rsidRDefault="00005BEF" w:rsidP="00005BEF">
      <w:pPr>
        <w:pStyle w:val="Geenafstand"/>
        <w:spacing w:line="276" w:lineRule="auto"/>
        <w:jc w:val="both"/>
        <w:rPr>
          <w:rFonts w:ascii="Noto Sans JP Regular" w:eastAsia="Noto Sans JP Regular" w:hAnsi="Noto Sans JP Regular"/>
          <w:sz w:val="21"/>
          <w:szCs w:val="21"/>
          <w:lang w:val="en-US"/>
        </w:rPr>
      </w:pPr>
    </w:p>
    <w:p>
      <w:r>
        <w:br w:type="page"/>
      </w:r>
    </w:p>
    <w:p>
      <w:r>
        <w:t xml:space="preserve">+++FOR m IN mondayChallenges+++</w:t>
      </w:r>
    </w:p>
    <w:p>
      <w:pPr>
        <w:pStyle w:val="Kop1"/>
        <w:rPr>
          <w:rFonts w:eastAsia="Noto Sans JP Regular"/>
          <w:highlight w:val="cyan"/>
        </w:rPr>
      </w:pPr>
      <w:r>
        <w:rPr>
          <w:rFonts w:eastAsia="Noto Sans JP Regular"/>
          <w:highlight w:val="cyan"/>
        </w:rPr>
        <w:t xml:space="preserve">+++$m+++</w:t>
      </w:r>
    </w:p>
    <w:p>
      <w:r>
        <w:t xml:space="preserve">+++END-FOR m+++</w:t>
      </w:r>
    </w:p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+++FOR blk IN rolblokken+++</w:t>
      </w:r>
    </w:p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+++IF $blk.titel+++</w:t>
      </w:r>
    </w:p>
    <w:p w14:paraId="2D525770" w14:textId="77777777" w:rsidR="00E407AE" w:rsidRPr="00976647" w:rsidRDefault="00E407AE" w:rsidP="00F03705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+++$blk.titel+++</w:t>
      </w:r>
    </w:p>
    <w:p>
      <w:r>
        <w:t xml:space="preserve">+++END-IF+++</w:t>
      </w:r>
    </w:p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+++FOR r IN $blk.regels+++</w:t>
      </w:r>
    </w:p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$r.bullet &amp;&amp; !$r.niveau+++</w:t>
      </w:r>
    </w:p>
    <w:p w14:paraId="4AF12F71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$r.bullet &amp;&amp; $r.niveau+++</w:t>
      </w:r>
    </w:p>
    <w:p w14:paraId="4AF12F71" w14:textId="77777777" w:rsidR="00E407AE" w:rsidRPr="00976647" w:rsidRDefault="00E407AE" w:rsidP="00F03705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!$r.bullet+++</w:t>
      </w:r>
    </w:p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+++END-FOR r+++</w:t>
      </w:r>
    </w:p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+++END-FOR blk+++</w:t>
      </w:r>
    </w:p>
    <w:p>
      <w:r>
        <w:t xml:space="preserve">+++FOR s IN concept+++</w:t>
      </w:r>
    </w:p>
    <w:p>
      <w:r>
        <w:t xml:space="preserve">+++IF $s.witregel+++</w:t>
      </w:r>
    </w:p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2D525770" w14:textId="77777777" w:rsidR="00E407AE" w:rsidRPr="00976647" w:rsidRDefault="00E407AE" w:rsidP="00F03705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4AF12F71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4AF12F71" w14:textId="77777777" w:rsidR="00E407AE" w:rsidRPr="00976647" w:rsidRDefault="00E407AE" w:rsidP="00F03705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+++FOR b IN bullets+++</w:t>
      </w:r>
    </w:p>
    <w:p w14:paraId="4AF12F71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+++$b+++</w:t>
      </w:r>
    </w:p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+++END-FOR b+++</w:t>
      </w:r>
    </w:p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+++FOR blk IN blokken+++</w:t>
      </w:r>
    </w:p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+++IF $blk.titel+++</w:t>
      </w:r>
    </w:p>
    <w:p w14:paraId="2D525770" w14:textId="77777777" w:rsidR="00E407AE" w:rsidRPr="00976647" w:rsidRDefault="00E407AE" w:rsidP="00F03705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+++$blk.titel+++</w:t>
      </w:r>
    </w:p>
    <w:p>
      <w:r>
        <w:t xml:space="preserve">+++END-IF+++</w:t>
      </w:r>
    </w:p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+++FOR r IN $blk.regels+++</w:t>
      </w:r>
    </w:p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$r.bullet &amp;&amp; !$r.niveau+++</w:t>
      </w:r>
    </w:p>
    <w:p w14:paraId="4AF12F71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$r.bullet &amp;&amp; $r.niveau+++</w:t>
      </w:r>
    </w:p>
    <w:p w14:paraId="4AF12F71" w14:textId="77777777" w:rsidR="00E407AE" w:rsidRPr="00976647" w:rsidRDefault="00E407AE" w:rsidP="00F03705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!$r.bullet+++</w:t>
      </w:r>
    </w:p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+++END-FOR r+++</w:t>
      </w:r>
    </w:p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$blk.afbeelding+++</w:t>
      </w:r>
    </w:p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+++IMAGE blockImage($blk)+++</w:t>
      </w:r>
    </w:p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$blk.historie+++</w:t>
      </w:r>
    </w:p>
    <w:tbl>
      <w:tblPr>
        <w:tblW w:w="90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812"/>
        <w:gridCol w:w="1812"/>
        <w:gridCol w:w="1812"/>
        <w:gridCol w:w="1812"/>
        <w:gridCol w:w="1812"/>
      </w:tblGrid>
      <w:tr>
        <w:tc>
          <w:tcPr>
            <w:tcW w:w="1812" w:type="dxa"/>
          </w:tcPr>
          <w:p w14:paraId="4AF12F71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Datum</w:t>
            </w:r>
          </w:p>
        </w:tc>
        <w:tc>
          <w:tcPr>
            <w:tcW w:w="1812" w:type="dxa"/>
          </w:tcPr>
          <w:p w14:paraId="4AF12F71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Tijd</w:t>
            </w:r>
          </w:p>
        </w:tc>
        <w:tc>
          <w:tcPr>
            <w:tcW w:w="1812" w:type="dxa"/>
          </w:tcPr>
          <w:p w14:paraId="4AF12F71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Klanttitel</w:t>
            </w:r>
          </w:p>
        </w:tc>
        <w:tc>
          <w:tcPr>
            <w:tcW w:w="1812" w:type="dxa"/>
          </w:tcPr>
          <w:p w14:paraId="4AF12F71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Trainer (tel nr)</w:t>
            </w:r>
          </w:p>
        </w:tc>
        <w:tc>
          <w:tcPr>
            <w:tcW w:w="1812" w:type="dxa"/>
          </w:tcPr>
          <w:p w14:paraId="4AF12F71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CP klant</w:t>
            </w:r>
          </w:p>
        </w:tc>
      </w:tr>
      <w:tr>
        <w:tc>
          <w:tcPr>
            <w:tcW w:w="1812" w:type="dxa"/>
          </w:tcPr>
          <w:p w14:paraId="4AF12F71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+++FOR h IN $blk.historie+++</w:t>
            </w:r>
          </w:p>
        </w:tc>
        <w:tc>
          <w:tcPr>
            <w:tcW w:w="1812" w:type="dxa"/>
          </w:tcPr>
          <w:p w14:paraId="4AF12F71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4AF12F71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4AF12F71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4AF12F71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</w:tr>
      <w:tr>
        <w:tc>
          <w:tcPr>
            <w:tcW w:w="1812" w:type="dxa"/>
          </w:tcPr>
          <w:p w14:paraId="4AF12F71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+++$h.datum+++</w:t>
            </w:r>
          </w:p>
        </w:tc>
        <w:tc>
          <w:tcPr>
            <w:tcW w:w="1812" w:type="dxa"/>
          </w:tcPr>
          <w:p w14:paraId="4AF12F71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+++$h.tijd+++</w:t>
            </w:r>
          </w:p>
        </w:tc>
        <w:tc>
          <w:tcPr>
            <w:tcW w:w="1812" w:type="dxa"/>
          </w:tcPr>
          <w:p w14:paraId="4AF12F71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+++$h.klanttitel+++</w:t>
            </w:r>
          </w:p>
        </w:tc>
        <w:tc>
          <w:tcPr>
            <w:tcW w:w="1812" w:type="dxa"/>
          </w:tcPr>
          <w:p w14:paraId="4AF12F71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+++$h.trainer+++</w:t>
            </w:r>
          </w:p>
        </w:tc>
        <w:tc>
          <w:tcPr>
            <w:tcW w:w="1812" w:type="dxa"/>
          </w:tcPr>
          <w:p w14:paraId="4AF12F71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+++$h.contactpersoon+++</w:t>
            </w:r>
          </w:p>
        </w:tc>
      </w:tr>
      <w:tr>
        <w:tc>
          <w:tcPr>
            <w:tcW w:w="1812" w:type="dxa"/>
          </w:tcPr>
          <w:p w14:paraId="4AF12F71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+++END-FOR h+++</w:t>
            </w:r>
          </w:p>
        </w:tc>
        <w:tc>
          <w:tcPr>
            <w:tcW w:w="1812" w:type="dxa"/>
          </w:tcPr>
          <w:p w14:paraId="4AF12F71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4AF12F71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4AF12F71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4AF12F71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</w:tr>
    </w:tbl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+++END-FOR blk+++</w:t>
      </w:r>
    </w:p>
    <w:p>
      <w:r>
        <w:t xml:space="preserve">+++FOR s IN inventarisatieIntro+++</w:t>
      </w:r>
    </w:p>
    <w:p>
      <w:r>
        <w:t xml:space="preserve">+++IF $s.witregel+++</w:t>
      </w:r>
    </w:p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2D525770" w14:textId="77777777" w:rsidR="00E407AE" w:rsidRPr="00976647" w:rsidRDefault="00E407AE" w:rsidP="00F03705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4AF12F71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4AF12F71" w14:textId="77777777" w:rsidR="00E407AE" w:rsidRPr="00976647" w:rsidRDefault="00E407AE" w:rsidP="00F03705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1D4AB18B" w14:textId="31169A4A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+++IF inventarisatie.length+++</w:t>
      </w:r>
    </w:p>
    <w:p w14:paraId="1D4AB18B" w14:textId="31169A4A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+++FOR v IN inventarisatie+++</w:t>
      </w:r>
    </w:p>
    <w:p w14:paraId="1D4AB18B" w14:textId="31169A4A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+++$v.vraag+++</w:t>
      </w:r>
    </w:p>
    <w:p w14:paraId="1D4AB18B" w14:textId="31169A4A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+++$v.antwoord+++</w:t>
      </w:r>
    </w:p>
    <w:p w14:paraId="1D4AB18B" w14:textId="31169A4A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+++END-FOR v+++</w:t>
      </w:r>
    </w:p>
    <w:p w14:paraId="1D4AB18B" w14:textId="31169A4A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1D4AB18B" w14:textId="31169A4A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+++IF !inventarisatie.length+++</w:t>
      </w:r>
    </w:p>
    <w:p>
      <w:r>
        <w:t xml:space="preserve">+++FOR s IN inventarisatieLeeg+++</w:t>
      </w:r>
    </w:p>
    <w:p>
      <w:r>
        <w:t xml:space="preserve">+++IF $s.witregel+++</w:t>
      </w:r>
    </w:p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2D525770" w14:textId="77777777" w:rsidR="00E407AE" w:rsidRPr="00976647" w:rsidRDefault="00E407AE" w:rsidP="00F03705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4AF12F71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4AF12F71" w14:textId="77777777" w:rsidR="00E407AE" w:rsidRPr="00976647" w:rsidRDefault="00E407AE" w:rsidP="00F03705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4AF12F71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1D4AB18B" w14:textId="31169A4A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5589EC93" w14:textId="77777777" w:rsidR="00005BEF" w:rsidRDefault="00005BEF"/>
    <w:p w14:paraId="27459D65" w14:textId="77777777" w:rsidR="00F37D97" w:rsidRDefault="00F37D97" w:rsidP="00091817"/>
    <w:sectPr w:rsidR="00F37D97" w:rsidSect="00FD5763">
      <w:footerReference w:type="default" r:id="rId14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918E8" w14:textId="77777777" w:rsidR="006A1B52" w:rsidRDefault="006A1B52" w:rsidP="00005BEF">
      <w:r>
        <w:separator/>
      </w:r>
    </w:p>
  </w:endnote>
  <w:endnote w:type="continuationSeparator" w:id="0">
    <w:p w14:paraId="4B54BA0D" w14:textId="77777777" w:rsidR="006A1B52" w:rsidRDefault="006A1B52" w:rsidP="00005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Hoofdtekst CS)">
    <w:altName w:val="Times New Roman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Noto Sans JP Regular">
    <w:panose1 w:val="020B0500000000000000"/>
    <w:charset w:val="80"/>
    <w:family w:val="swiss"/>
    <w:notTrueType/>
    <w:pitch w:val="variable"/>
    <w:sig w:usb0="20000003" w:usb1="2ADF3C10" w:usb2="00000016" w:usb3="00000000" w:csb0="000601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95548" w14:textId="77777777" w:rsidR="007F2271" w:rsidRPr="007F2271" w:rsidRDefault="007F2271" w:rsidP="007F2271">
    <w:pPr>
      <w:rPr>
        <w:rFonts w:ascii="Times New Roman" w:eastAsia="Times New Roman" w:hAnsi="Times New Roman" w:cs="Times New Roman"/>
        <w:sz w:val="24"/>
        <w:lang w:eastAsia="nl-NL"/>
      </w:rPr>
    </w:pPr>
  </w:p>
  <w:p w14:paraId="40396A05" w14:textId="3848FAC7" w:rsidR="00005BEF" w:rsidRDefault="00CC1F55">
    <w:pPr>
      <w:pStyle w:val="Voettekst"/>
    </w:pPr>
    <w:r>
      <w:rPr>
        <w:noProof/>
      </w:rPr>
      <w:drawing>
        <wp:anchor distT="0" distB="0" distL="114300" distR="114300" simplePos="0" relativeHeight="251666432" behindDoc="0" locked="0" layoutInCell="1" allowOverlap="1" wp14:anchorId="681DA133" wp14:editId="53032101">
          <wp:simplePos x="0" y="0"/>
          <wp:positionH relativeFrom="column">
            <wp:posOffset>5292348</wp:posOffset>
          </wp:positionH>
          <wp:positionV relativeFrom="paragraph">
            <wp:posOffset>255905</wp:posOffset>
          </wp:positionV>
          <wp:extent cx="1099158" cy="219831"/>
          <wp:effectExtent l="0" t="0" r="6350" b="0"/>
          <wp:wrapNone/>
          <wp:docPr id="1543127822" name="Afbeelding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3127822" name="Afbeelding 154312782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9158" cy="21983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fldChar w:fldCharType="begin"/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instrText xml:space="preserve"> INCLUDEPICTURE "https://www.teambuildingtrainer.nl/wp-content/uploads/2021/06/TBT-Logo-Liggend-Zwart.png" \* MERGEFORMATINET </w:instrText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fldChar w:fldCharType="separate"/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0CFF8" w14:textId="77777777" w:rsidR="006A1B52" w:rsidRDefault="006A1B52" w:rsidP="00005BEF">
      <w:r>
        <w:separator/>
      </w:r>
    </w:p>
  </w:footnote>
  <w:footnote w:type="continuationSeparator" w:id="0">
    <w:p w14:paraId="77489ED0" w14:textId="77777777" w:rsidR="006A1B52" w:rsidRDefault="006A1B52" w:rsidP="00005B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B093C"/>
    <w:multiLevelType w:val="hybridMultilevel"/>
    <w:tmpl w:val="D738293E"/>
    <w:lvl w:ilvl="0" w:tplc="BBAADA9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 (Hoofdtekst CS)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F33DC9"/>
    <w:multiLevelType w:val="hybridMultilevel"/>
    <w:tmpl w:val="20327A88"/>
    <w:lvl w:ilvl="0" w:tplc="BBAADA9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 (Hoofdtekst CS)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414972">
    <w:abstractNumId w:val="0"/>
  </w:num>
  <w:num w:numId="2" w16cid:durableId="1039354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F55"/>
    <w:rsid w:val="00005BEF"/>
    <w:rsid w:val="000473FD"/>
    <w:rsid w:val="00060269"/>
    <w:rsid w:val="00074E82"/>
    <w:rsid w:val="00091817"/>
    <w:rsid w:val="0010182C"/>
    <w:rsid w:val="00141ACE"/>
    <w:rsid w:val="0018376D"/>
    <w:rsid w:val="00215AC2"/>
    <w:rsid w:val="00251A8F"/>
    <w:rsid w:val="00263249"/>
    <w:rsid w:val="00272F95"/>
    <w:rsid w:val="00350405"/>
    <w:rsid w:val="003A0F38"/>
    <w:rsid w:val="003B524B"/>
    <w:rsid w:val="004156CB"/>
    <w:rsid w:val="00436B5D"/>
    <w:rsid w:val="00522F76"/>
    <w:rsid w:val="005B77A6"/>
    <w:rsid w:val="005C0C05"/>
    <w:rsid w:val="005D75C7"/>
    <w:rsid w:val="006101E1"/>
    <w:rsid w:val="006878F5"/>
    <w:rsid w:val="006A1B52"/>
    <w:rsid w:val="006B262A"/>
    <w:rsid w:val="006C0D25"/>
    <w:rsid w:val="006D261A"/>
    <w:rsid w:val="006D3293"/>
    <w:rsid w:val="007377D1"/>
    <w:rsid w:val="00740014"/>
    <w:rsid w:val="007B0E6C"/>
    <w:rsid w:val="007C64E1"/>
    <w:rsid w:val="007F2271"/>
    <w:rsid w:val="00811928"/>
    <w:rsid w:val="0086158E"/>
    <w:rsid w:val="008850B5"/>
    <w:rsid w:val="008A5A60"/>
    <w:rsid w:val="008B46C7"/>
    <w:rsid w:val="008B4702"/>
    <w:rsid w:val="008D2631"/>
    <w:rsid w:val="008F15B2"/>
    <w:rsid w:val="008F4DE8"/>
    <w:rsid w:val="008F57A2"/>
    <w:rsid w:val="00936DB8"/>
    <w:rsid w:val="00937BFA"/>
    <w:rsid w:val="0097136C"/>
    <w:rsid w:val="009E2490"/>
    <w:rsid w:val="00A126E0"/>
    <w:rsid w:val="00A13F8D"/>
    <w:rsid w:val="00A35DCA"/>
    <w:rsid w:val="00A46346"/>
    <w:rsid w:val="00A50991"/>
    <w:rsid w:val="00A6612E"/>
    <w:rsid w:val="00A80A78"/>
    <w:rsid w:val="00AD7761"/>
    <w:rsid w:val="00B21DC0"/>
    <w:rsid w:val="00B955BD"/>
    <w:rsid w:val="00BC0D05"/>
    <w:rsid w:val="00BE593B"/>
    <w:rsid w:val="00C46263"/>
    <w:rsid w:val="00C6476F"/>
    <w:rsid w:val="00C748A1"/>
    <w:rsid w:val="00CC1F55"/>
    <w:rsid w:val="00CC3E2F"/>
    <w:rsid w:val="00CF443A"/>
    <w:rsid w:val="00D42268"/>
    <w:rsid w:val="00D827DD"/>
    <w:rsid w:val="00DD17F5"/>
    <w:rsid w:val="00E407AE"/>
    <w:rsid w:val="00EA03F0"/>
    <w:rsid w:val="00EC770A"/>
    <w:rsid w:val="00EE3F85"/>
    <w:rsid w:val="00F03705"/>
    <w:rsid w:val="00F24492"/>
    <w:rsid w:val="00F37D97"/>
    <w:rsid w:val="00F936DC"/>
    <w:rsid w:val="00FD5763"/>
    <w:rsid w:val="00FF0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1B6A4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Times New Roman (Hoofdtekst CS)"/>
        <w:sz w:val="22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03705"/>
    <w:pPr>
      <w:spacing w:line="312" w:lineRule="auto"/>
    </w:pPr>
    <w:rPr>
      <w:rFonts w:ascii="Calibri" w:hAnsi="Calibri"/>
      <w:sz w:val="25"/>
    </w:rPr>
  </w:style>
  <w:style w:type="paragraph" w:styleId="Kop1">
    <w:name w:val="heading 1"/>
    <w:aliases w:val="Kop"/>
    <w:basedOn w:val="Standaard"/>
    <w:next w:val="Standaard"/>
    <w:link w:val="Kop1Char"/>
    <w:uiPriority w:val="9"/>
    <w:qFormat/>
    <w:rsid w:val="00F03705"/>
    <w:pPr>
      <w:keepNext/>
      <w:keepLines/>
      <w:spacing w:after="80" w:line="240" w:lineRule="auto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05BEF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005BEF"/>
  </w:style>
  <w:style w:type="paragraph" w:styleId="Voettekst">
    <w:name w:val="footer"/>
    <w:basedOn w:val="Standaard"/>
    <w:link w:val="VoettekstChar"/>
    <w:uiPriority w:val="99"/>
    <w:unhideWhenUsed/>
    <w:rsid w:val="00005BEF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005BEF"/>
  </w:style>
  <w:style w:type="paragraph" w:styleId="Geenafstand">
    <w:name w:val="No Spacing"/>
    <w:uiPriority w:val="1"/>
    <w:rsid w:val="00005BEF"/>
    <w:rPr>
      <w:rFonts w:asciiTheme="minorHAnsi" w:hAnsiTheme="minorHAnsi" w:cstheme="minorBidi"/>
      <w:szCs w:val="22"/>
    </w:rPr>
  </w:style>
  <w:style w:type="table" w:styleId="Onopgemaaktetabel1">
    <w:name w:val="Plain Table 1"/>
    <w:basedOn w:val="Standaardtabel"/>
    <w:uiPriority w:val="41"/>
    <w:rsid w:val="00005BEF"/>
    <w:rPr>
      <w:rFonts w:asciiTheme="minorHAnsi" w:hAnsiTheme="minorHAnsi" w:cstheme="minorBidi"/>
      <w:szCs w:val="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Kop1Char">
    <w:name w:val="Kop 1 Char"/>
    <w:aliases w:val="Kop Char"/>
    <w:basedOn w:val="Standaardalinea-lettertype"/>
    <w:link w:val="Kop1"/>
    <w:uiPriority w:val="9"/>
    <w:rsid w:val="00F03705"/>
    <w:rPr>
      <w:rFonts w:ascii="Calibri" w:eastAsiaTheme="majorEastAsia" w:hAnsi="Calibri" w:cstheme="majorBidi"/>
      <w:b/>
      <w:color w:val="000000" w:themeColor="text1"/>
      <w:sz w:val="28"/>
      <w:szCs w:val="32"/>
    </w:rPr>
  </w:style>
  <w:style w:type="paragraph" w:styleId="Lijstalinea">
    <w:name w:val="List Paragraph"/>
    <w:basedOn w:val="Standaard"/>
    <w:uiPriority w:val="34"/>
    <w:rsid w:val="00F037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18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e0ecd-d6b8-482e-83e3-333ca15eb1f8" xsi:nil="true"/>
    <lcf76f155ced4ddcb4097134ff3c332f xmlns="d18b35e2-45b8-4cf0-9243-68f507acc3e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26210DCB08664BA65C8222C5AF591E" ma:contentTypeVersion="19" ma:contentTypeDescription="Een nieuw document maken." ma:contentTypeScope="" ma:versionID="0dea4b8e0644429ebf9ba36b5e53a5a1">
  <xsd:schema xmlns:xsd="http://www.w3.org/2001/XMLSchema" xmlns:xs="http://www.w3.org/2001/XMLSchema" xmlns:p="http://schemas.microsoft.com/office/2006/metadata/properties" xmlns:ns2="d18b35e2-45b8-4cf0-9243-68f507acc3eb" xmlns:ns3="cc3e0ecd-d6b8-482e-83e3-333ca15eb1f8" targetNamespace="http://schemas.microsoft.com/office/2006/metadata/properties" ma:root="true" ma:fieldsID="9a221418474b89bf428107c2145646be" ns2:_="" ns3:_="">
    <xsd:import namespace="d18b35e2-45b8-4cf0-9243-68f507acc3eb"/>
    <xsd:import namespace="cc3e0ecd-d6b8-482e-83e3-333ca15eb1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8b35e2-45b8-4cf0-9243-68f507acc3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Afbeeldingtags" ma:readOnly="false" ma:fieldId="{5cf76f15-5ced-4ddc-b409-7134ff3c332f}" ma:taxonomyMulti="true" ma:sspId="5f8bc974-36bd-4484-8281-23131a65c6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e0ecd-d6b8-482e-83e3-333ca15eb1f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ad1520c-71e2-48d7-bb0a-bcfc3dba7d56}" ma:internalName="TaxCatchAll" ma:showField="CatchAllData" ma:web="cc3e0ecd-d6b8-482e-83e3-333ca15eb1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3F97A0-A387-4063-8C78-7D27377616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5D9DB0-DC5E-48F5-B147-A170A0D1C1A3}">
  <ds:schemaRefs>
    <ds:schemaRef ds:uri="http://schemas.microsoft.com/office/2006/metadata/properties"/>
    <ds:schemaRef ds:uri="http://schemas.microsoft.com/office/infopath/2007/PartnerControls"/>
    <ds:schemaRef ds:uri="cc3e0ecd-d6b8-482e-83e3-333ca15eb1f8"/>
    <ds:schemaRef ds:uri="d18b35e2-45b8-4cf0-9243-68f507acc3eb"/>
  </ds:schemaRefs>
</ds:datastoreItem>
</file>

<file path=customXml/itemProps3.xml><?xml version="1.0" encoding="utf-8"?>
<ds:datastoreItem xmlns:ds="http://schemas.openxmlformats.org/officeDocument/2006/customXml" ds:itemID="{32D39F9F-5052-4BDE-950D-FE2F54761B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8b35e2-45b8-4cf0-9243-68f507acc3eb"/>
    <ds:schemaRef ds:uri="cc3e0ecd-d6b8-482e-83e3-333ca15eb1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 - Briefing.dotx</Template>
  <TotalTime>2</TotalTime>
  <Pages>4</Pages>
  <Words>47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Peter Houtman | Improve Training Group</cp:lastModifiedBy>
  <cp:revision>1</cp:revision>
  <dcterms:created xsi:type="dcterms:W3CDTF">2026-03-25T11:15:00Z</dcterms:created>
  <dcterms:modified xsi:type="dcterms:W3CDTF">2026-03-25T11:18:00Z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0x010100F326210DCB08664BA65C8222C5AF591E</vt:lpwstr>
  </property>
  <property fmtid="{D5CDD505-2E9C-101B-9397-08002B2CF9AE}" pid="3" name="MediaServiceImageTags">
    <vt:lpwstr/>
  </property>
</Properties>
</file>