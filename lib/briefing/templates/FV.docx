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ns5="http://schemas.openxmlformats.org/drawingml/2006/main" xmlns:ns6="http://schemas.openxmlformats.org/drawingml/2006/picture" xmlns:ns8="http://schemas.microsoft.com/office/drawing/2010/main" mc:Ignorable="w14 w15 w16se w16cid w16 w16cex w16sdtdh w16sdtfl w16du wp14">
  <w:body>
    <w:p w14:paraId="6C169DBB" w14:textId="77777777" w:rsidR="00005BEF" w:rsidRDefault="00482FD3">
      <w:r>
        <w:rPr>
          <w:noProof/>
        </w:rPr>
        <w:drawing>
          <wp:anchor distT="0" distB="0" distL="114300" distR="114300" simplePos="0" relativeHeight="251689471" behindDoc="0" locked="0" layoutInCell="1" allowOverlap="1" wp14:anchorId="2B02E047" wp14:editId="2862DE62">
            <wp:simplePos x="0" y="0"/>
            <wp:positionH relativeFrom="column">
              <wp:posOffset>4945380</wp:posOffset>
            </wp:positionH>
            <wp:positionV relativeFrom="paragraph">
              <wp:posOffset>8437668</wp:posOffset>
            </wp:positionV>
            <wp:extent cx="1406649" cy="267335"/>
            <wp:effectExtent l="0" t="0" r="3175" b="0"/>
            <wp:wrapNone/>
            <wp:docPr id="864817883" name="Afbeelding 2" descr="Afbeelding met Graphics, schermopname&#10;&#10;Automatisch gegenereerde beschrijving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864817883" name="Afbeelding 2" descr="Afbeelding met Graphics, schermopname&#10;&#10;Automatisch gegenereerde beschrijving"/>
                    <ns6:cNvPicPr/>
                  </ns6:nvPicPr>
                  <ns6:blipFill>
                    <ns5:blip r:embed="rId10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406649" cy="26733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2271" w:rsidRPr="00074E8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3FA203A" wp14:editId="5DB34DF9">
                <wp:simplePos x="0" y="0"/>
                <wp:positionH relativeFrom="column">
                  <wp:posOffset>-899795</wp:posOffset>
                </wp:positionH>
                <wp:positionV relativeFrom="paragraph">
                  <wp:posOffset>8314055</wp:posOffset>
                </wp:positionV>
                <wp:extent cx="8093710" cy="576580"/>
                <wp:effectExtent l="0" t="0" r="0" b="0"/>
                <wp:wrapThrough wrapText="bothSides">
                  <wp:wrapPolygon edited="0">
                    <wp:start x="0" y="0"/>
                    <wp:lineTo x="0" y="21004"/>
                    <wp:lineTo x="21556" y="21004"/>
                    <wp:lineTo x="21556" y="0"/>
                    <wp:lineTo x="0" y="0"/>
                  </wp:wrapPolygon>
                </wp:wrapThrough>
                <wp:docPr id="17" name="Rechthoek 17"/>
                <wp:cNvGraphicFramePr/>
                <ns5:graphic>
                  <ns5:graphicData uri="http://schemas.microsoft.com/office/word/2010/wordprocessingShape">
                    <wps:wsp>
                      <wps:cNvSpPr/>
                      <wps:spPr>
                        <ns5:xfrm>
                          <ns5:off x="0" y="0"/>
                          <ns5:ext cx="8093710" cy="576580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>
                          <ns5:noFill/>
                        </ns5:ln>
                      </wps:spPr>
                      <wps:style>
                        <ns5:lnRef idx="2">
                          <ns5:schemeClr val="accent1">
                            <ns5:shade val="50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wps:style>
                      <wps:txbx>
                        <w:txbxContent>
                          <w:p w14:paraId="70565EA4" w14:textId="77777777" w:rsidR="007F2271" w:rsidRPr="007F2271" w:rsidRDefault="007F2271" w:rsidP="007F2271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lang w:eastAsia="nl-NL"/>
                              </w:rPr>
                            </w:pPr>
                          </w:p>
                          <w:p w14:paraId="3C79A7CC" w14:textId="77777777" w:rsidR="007F2271" w:rsidRDefault="007F2271" w:rsidP="007F227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FA203A" id="Rechthoek 17" o:spid="_x0000_s1026" style="position:absolute;margin-left:-70.85pt;margin-top:654.65pt;width:637.3pt;height:45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" fillcolor="white [3212]" stroked="f" strokeweight="1pt">
                <v:textbox>
                  <w:txbxContent>
                    <w:p w14:paraId="70565EA4" w14:textId="77777777" w:rsidR="007F2271" w:rsidRPr="007F2271" w:rsidRDefault="007F2271" w:rsidP="007F2271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lang w:eastAsia="nl-NL"/>
                        </w:rPr>
                      </w:pPr>
                    </w:p>
                    <w:p w14:paraId="3C79A7CC" w14:textId="77777777" w:rsidR="007F2271" w:rsidRDefault="007F2271" w:rsidP="007F2271">
                      <w:pPr>
                        <w:jc w:val="center"/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  <w:r w:rsidR="00FF0EE9" w:rsidRPr="00005BEF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42C341DE" wp14:editId="57C2B784">
                <wp:simplePos x="0" y="0"/>
                <wp:positionH relativeFrom="column">
                  <wp:posOffset>-71552</wp:posOffset>
                </wp:positionH>
                <wp:positionV relativeFrom="paragraph">
                  <wp:posOffset>-101600</wp:posOffset>
                </wp:positionV>
                <wp:extent cx="5372100" cy="982493"/>
                <wp:effectExtent l="0" t="0" r="0" b="0"/>
                <wp:wrapNone/>
                <wp:docPr id="6" name="Tekstvak 2"/>
                <wp:cNvGraphicFramePr>
                  <ns5:graphicFrameLocks/>
                </wp:cNvGraphicFramePr>
                <ns5:graphic>
                  <ns5:graphicData uri="http://schemas.microsoft.com/office/word/2010/wordprocessingShape">
                    <wps:wsp>
                      <wps:cNvSpPr txBox="1">
                        <ns5:spLocks noChangeArrowheads="1"/>
                      </wps:cNvSpPr>
                      <wps:spPr bwMode="auto">
                        <ns5:xfrm>
                          <ns5:off x="0" y="0"/>
                          <ns5:ext cx="5372100" cy="982493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wps:spPr>
                      <wps:txbx>
                        <w:txbxContent>
                          <w:p w14:paraId="51C7AD04" w14:textId="77777777" w:rsidR="00005BEF" w:rsidRPr="00FF0EE9" w:rsidRDefault="00005BEF" w:rsidP="00005BEF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FF0EE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20"/>
                                <w:szCs w:val="120"/>
                              </w:rPr>
                              <w:t>Briefing.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ns5:noAutofit/>
                      </wps:bodyPr>
                    </wps:wsp>
                  </ns5:graphicData>
                </ns5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C341DE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7" type="#_x0000_t202" style="position:absolute;margin-left:-5.65pt;margin-top:-8pt;width:423pt;height:77.3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" filled="f" stroked="f">
                <v:textbox>
                  <w:txbxContent>
                    <w:p w14:paraId="51C7AD04" w14:textId="77777777" w:rsidR="00005BEF" w:rsidRPr="00FF0EE9" w:rsidRDefault="00005BEF" w:rsidP="00005BEF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20"/>
                          <w:szCs w:val="120"/>
                        </w:rPr>
                      </w:pPr>
                      <w:r w:rsidRPr="00FF0EE9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20"/>
                          <w:szCs w:val="120"/>
                        </w:rPr>
                        <w:t>Briefing.</w:t>
                      </w:r>
                    </w:p>
                  </w:txbxContent>
                </v:textbox>
              </v:shape>
            </w:pict>
          </mc:Fallback>
        </mc:AlternateContent>
      </w:r>
      <w:r w:rsidR="00005BEF" w:rsidRPr="00005BEF">
        <w:rPr>
          <w:noProof/>
        </w:rPr>
        <w:drawing>
          <wp:anchor distT="0" distB="0" distL="114300" distR="114300" simplePos="0" relativeHeight="251656192" behindDoc="0" locked="0" layoutInCell="1" allowOverlap="1" wp14:anchorId="640722EF" wp14:editId="00D41ED1">
            <wp:simplePos x="0" y="0"/>
            <wp:positionH relativeFrom="column">
              <wp:posOffset>-991870</wp:posOffset>
            </wp:positionH>
            <wp:positionV relativeFrom="paragraph">
              <wp:posOffset>-953135</wp:posOffset>
            </wp:positionV>
            <wp:extent cx="7683500" cy="10868660"/>
            <wp:effectExtent l="0" t="0" r="0" b="8890"/>
            <wp:wrapNone/>
            <wp:docPr id="1" name="Afbeelding 1" descr="voorpagina_def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2" descr="voorpagina_def"/>
                    <ns6:cNvPicPr>
                      <ns5:picLocks noChangeAspect="1" noChangeArrowheads="1"/>
                    </ns6:cNvPicPr>
                  </ns6:nvPicPr>
                  <ns6:blipFill>
                    <ns5:blip r:embed="rId11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7683500" cy="10868660"/>
                    </ns5:xfrm>
                    <ns5:prstGeom prst="rect">
                      <ns5:avLst/>
                    </ns5:prstGeom>
                    <ns5:noFill/>
                  </ns6:spPr>
                </ns6:pic>
              </ns5:graphicData>
            </ns5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BEF">
        <w:br w:type="page"/>
      </w:r>
    </w:p>
    <w:p w14:paraId="3AAE0ED6" w14:textId="77777777" w:rsidR="00005BEF" w:rsidRDefault="00E40D17" w:rsidP="00F03705">
      <w:pPr>
        <w:pStyle w:val="Kop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0495" behindDoc="0" locked="0" layoutInCell="1" allowOverlap="1" wp14:anchorId="64AEF24B" wp14:editId="26921432">
                <wp:simplePos x="0" y="0"/>
                <wp:positionH relativeFrom="column">
                  <wp:posOffset>3810</wp:posOffset>
                </wp:positionH>
                <wp:positionV relativeFrom="paragraph">
                  <wp:posOffset>8328734</wp:posOffset>
                </wp:positionV>
                <wp:extent cx="5960140" cy="616688"/>
                <wp:effectExtent l="0" t="0" r="8890" b="18415"/>
                <wp:wrapNone/>
                <wp:docPr id="900081498" name="Tekstvak 1"/>
                <wp:cNvGraphicFramePr/>
                <ns5:graphic>
                  <ns5:graphicData uri="http://schemas.microsoft.com/office/word/2010/wordprocessingShape">
                    <wps:wsp>
                      <wps:cNvSpPr txBox="1"/>
                      <wps:spPr>
                        <ns5:xfrm>
                          <ns5:off x="0" y="0"/>
                          <ns5:ext cx="5960140" cy="616688"/>
                        </ns5:xfrm>
                        <ns5:prstGeom prst="rect">
                          <ns5:avLst/>
                        </ns5:prstGeom>
                        <ns5:solidFill>
                          <ns5:schemeClr val="bg1">
                            <ns5:lumMod val="95000"/>
                          </ns5:schemeClr>
                        </ns5:solidFill>
                        <ns5:ln w="6350">
                          <ns5:solidFill>
                            <ns5:prstClr val="black"/>
                          </ns5:solidFill>
                        </ns5:ln>
                      </wps:spPr>
                      <wps:txbx>
                        <w:txbxContent>
                          <w:p w14:paraId="22F6DAA0" w14:textId="08F6CE35" w:rsidR="00E40D17" w:rsidRPr="00E40D17" w:rsidRDefault="00B20089" w:rsidP="00E40D17">
                            <w:pPr>
                              <w:jc w:val="center"/>
                              <w:rPr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color w:val="000000"/>
                                <w:sz w:val="22"/>
                                <w:szCs w:val="22"/>
                              </w:rPr>
                              <w:t>Indien er tussen de trainer en Improve Training Group BV een opdrachtovereenkomst is afgesloten, valt deze briefing onder deze overeenkomst.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EF24B" id="Tekstvak 1" o:spid="_x0000_s1028" type="#_x0000_t202" style="position:absolute;margin-left:.3pt;margin-top:655.8pt;width:469.3pt;height:48.55pt;z-index:25169049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" fillcolor="#f2f2f2 [3052]" strokeweight=".5pt">
                <v:textbox>
                  <w:txbxContent>
                    <w:p w14:paraId="22F6DAA0" w14:textId="08F6CE35" w:rsidR="00E40D17" w:rsidRPr="00E40D17" w:rsidRDefault="00B20089" w:rsidP="00E40D17">
                      <w:pPr>
                        <w:jc w:val="center"/>
                        <w:rPr>
                          <w:sz w:val="22"/>
                          <w:szCs w:val="20"/>
                        </w:rPr>
                      </w:pPr>
                      <w:r>
                        <w:rPr>
                          <w:rFonts w:cs="Calibri"/>
                          <w:color w:val="000000"/>
                          <w:sz w:val="22"/>
                          <w:szCs w:val="22"/>
                        </w:rPr>
                        <w:t>Indien er tussen de trainer en Improve Training Group BV een opdrachtovereenkomst is afgesloten, valt deze briefing onder deze overeenkomst.</w:t>
                      </w:r>
                    </w:p>
                  </w:txbxContent>
                </v:textbox>
              </v:shape>
            </w:pict>
          </mc:Fallback>
        </mc:AlternateContent>
      </w:r>
      <w:r w:rsidR="00F03705" w:rsidRPr="00F91425">
        <w:rPr>
          <w:noProof/>
        </w:rPr>
      </w:r>
      <w:r w:rsidR="006D261A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61B9E02" wp14:editId="2C8981C7">
                <wp:simplePos x="0" y="0"/>
                <wp:positionH relativeFrom="column">
                  <wp:posOffset>-941705</wp:posOffset>
                </wp:positionH>
                <wp:positionV relativeFrom="paragraph">
                  <wp:posOffset>-887892</wp:posOffset>
                </wp:positionV>
                <wp:extent cx="7626350" cy="1259205"/>
                <wp:effectExtent l="0" t="0" r="6350" b="0"/>
                <wp:wrapNone/>
                <wp:docPr id="14" name="Groep 14"/>
                <wp:cNvGraphicFramePr/>
                <ns5:graphic>
                  <ns5:graphicData uri="http://schemas.microsoft.com/office/word/2010/wordprocessingGroup">
                    <wpg:wgp>
                      <wpg:cNvGrpSpPr/>
                      <wpg:grpSpPr>
                        <ns5:xfrm>
                          <ns5:off x="0" y="0"/>
                          <ns5:ext cx="7626350" cy="1259205"/>
                          <ns5:chOff x="0" y="0"/>
                          <ns5:chExt cx="7626350" cy="1259205"/>
                        </ns5:xfrm>
                      </wpg:grpSpPr>
                      <ns6:pic>
                        <ns6:nvPicPr>
                          <ns6:cNvPr id="5" name="Afbeelding 5" descr="banner"/>
                          <ns6:cNvPicPr>
                            <ns5:picLocks noChangeAspect="1"/>
                          </ns6:cNvPicPr>
                        </ns6:nvPicPr>
                        <ns6:blipFill rotWithShape="1">
                          <ns5:blip r:embed="rId12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 t="38126"/>
                          <ns5:stretch/>
                        </ns6:blipFill>
                        <ns6:spPr bwMode="auto">
                          <ns5:xfrm>
                            <ns5:off x="0" y="0"/>
                            <ns5:ext cx="7626350" cy="1259205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  <ns5:extLst>
                            <ns5:ext uri="{53640926-AAD7-44D8-BBD7-CCE9431645EC}">
                              <ns8:shadowObscured/>
                            </ns5:ext>
                          </ns5:extLst>
                        </ns6:spPr>
                      </ns6:pic>
                      <wps:wsp>
                        <wps:cNvPr id="217" name="Tekstvak 2"/>
                        <wps:cNvSpPr txBox="1">
                          <ns5:spLocks noChangeArrowheads="1"/>
                        </wps:cNvSpPr>
                        <wps:spPr bwMode="auto">
                          <ns5:xfrm>
                            <ns5:off x="861237" y="0"/>
                            <ns5:ext cx="5372100" cy="1257300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wps:spPr>
                        <wps:txbx>
                          <w:txbxContent>
                            <w:p w14:paraId="4CC56932" w14:textId="77777777" w:rsidR="00005BEF" w:rsidRPr="00074E82" w:rsidRDefault="00005BEF" w:rsidP="00A50991">
                              <w:pPr>
                                <w:spacing w:line="240" w:lineRule="auto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FFFFFF" w:themeColor="background1"/>
                                  <w:sz w:val="104"/>
                                  <w:szCs w:val="104"/>
                                </w:rPr>
                              </w:pPr>
                              <w:r w:rsidRPr="00074E82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FFFFFF" w:themeColor="background1"/>
                                  <w:sz w:val="80"/>
                                  <w:szCs w:val="104"/>
                                </w:rPr>
                                <w:t>Algemeen.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ns5:noAutofit/>
                        </wps:bodyPr>
                      </wps:wsp>
                    </wpg:wgp>
                  </ns5:graphicData>
                </ns5:graphic>
              </wp:anchor>
            </w:drawing>
          </mc:Choice>
          <mc:Fallback>
            <w:pict>
              <v:group w14:anchorId="461B9E02" id="Groep 14" o:spid="_x0000_s1030" style="position:absolute;margin-left:-74.15pt;margin-top:-69.9pt;width:600.5pt;height:99.15pt;z-index:251663360" coordsize="76263,12592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Afbeelding 5" o:spid="_x0000_s1031" type="#_x0000_t75" alt="banner" style="position:absolute;width:76263;height:1259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">
                  <v:imagedata r:id="rId13" o:title="banner" croptop="24986f"/>
                </v:shape>
                <v:shape id="_x0000_s1032" type="#_x0000_t202" style="position:absolute;left:8612;width:53721;height:1257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" filled="f" stroked="f">
                  <v:textbox>
                    <w:txbxContent>
                      <w:p w14:paraId="4CC56932" w14:textId="77777777" w:rsidR="00005BEF" w:rsidRPr="00074E82" w:rsidRDefault="00005BEF" w:rsidP="00A50991">
                        <w:pPr>
                          <w:spacing w:line="240" w:lineRule="auto"/>
                          <w:rPr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  <w:sz w:val="104"/>
                            <w:szCs w:val="104"/>
                          </w:rPr>
                        </w:pPr>
                        <w:r w:rsidRPr="00074E82">
                          <w:rPr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  <w:sz w:val="80"/>
                            <w:szCs w:val="104"/>
                          </w:rPr>
                          <w:t>Algemeen.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5BEF"/>
    </w:p>
    <w:p>
      <w:pPr>
        <w:spacing w:before="1077" w:after="0" w:line="20" w:lineRule="exact"/>
        <w:rPr>
          <w:sz w:val="2"/>
          <w:szCs w:val="2"/>
        </w:rPr>
      </w:pPr>
    </w:p>
    <w:p>
      <w:r>
        <w:t xml:space="preserve">+++FOR s IN algemeen+++</w:t>
      </w:r>
    </w:p>
    <w:p>
      <w:r>
        <w:t xml:space="preserve">+++IF $s.witregel+++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372EB200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156F7827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156F7827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2D4F8C09" w14:textId="77777777" w:rsidR="00E40D17" w:rsidRDefault="00E40D17" w:rsidP="00F03705">
      <w:pPr>
        <w:rPr>
          <w:noProof/>
        </w:rPr>
      </w:pPr>
    </w:p>
    <w:p w14:paraId="5FBBF46F" w14:textId="77777777" w:rsidR="00E40D17" w:rsidRDefault="00E40D17" w:rsidP="00F03705">
      <w:pPr>
        <w:rPr>
          <w:noProof/>
        </w:rPr>
      </w:pPr>
    </w:p>
    <w:p w14:paraId="489D24E2" w14:textId="77777777" w:rsidR="00E40D17" w:rsidRDefault="00E40D17" w:rsidP="00F03705">
      <w:pPr>
        <w:rPr>
          <w:noProof/>
        </w:rPr>
      </w:pPr>
    </w:p>
    <w:p w14:paraId="4F9CD4C8" w14:textId="77777777" w:rsidR="00E40D17" w:rsidRDefault="00E40D17" w:rsidP="00A6612E">
      <w:pPr>
        <w:rPr>
          <w:noProof/>
        </w:rPr>
      </w:pPr>
    </w:p>
    <w:p>
      <w:r>
        <w:br w:type="page"/>
      </w:r>
    </w:p>
    <w:p w14:paraId="427C03FB" w14:textId="77777777" w:rsidR="00005BEF" w:rsidRDefault="00005BEF">
      <w:r w:rsidRPr="00F91425">
        <w:rPr>
          <w:rFonts w:cs="Helvetica"/>
          <w:b/>
          <w:noProof/>
        </w:rPr>
        <w:lastRenderedPageBreak/>
      </w:r>
      <w:r/>
    </w:p>
    <w:p w14:paraId="52280AFE" w14:textId="77777777" w:rsidR="008D2631" w:rsidRPr="008D4EEC" w:rsidRDefault="008D2631" w:rsidP="008D2631">
      <w:pPr>
        <w:jc w:val="both"/>
        <w:rPr>
          <w:rFonts w:eastAsia="Noto Sans JP Regular"/>
          <w:b/>
          <w:bCs/>
          <w:sz w:val="2"/>
          <w:szCs w:val="2"/>
        </w:rPr>
      </w:pPr>
    </w:p>
    <w:tbl>
      <w:tblPr>
        <w:tblStyle w:val="Onopgemaaktetabel1"/>
        <w:tblW w:w="9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70" w:type="dxa"/>
        </w:tblCellMar>
        <w:tblLook w:val="04A0" w:firstRow="1" w:lastRow="0" w:firstColumn="1" w:lastColumn="0" w:noHBand="0" w:noVBand="1"/>
      </w:tblPr>
      <w:tblGrid>
        <w:gridCol w:w="2693"/>
        <w:gridCol w:w="6508"/>
      </w:tblGrid>
      <w:tr w:rsidR="000B5701" w:rsidRPr="00A6612E" w14:paraId="31D9288F" w14:textId="77777777" w:rsidTr="00794553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DF8AC20" w14:textId="77777777" w:rsidR="000B5701" w:rsidRPr="00F03705" w:rsidRDefault="000B5701" w:rsidP="000B5701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Opdrachtgever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57F01EC4" w14:textId="77777777" w:rsidR="000B5701" w:rsidRPr="00F03705" w:rsidRDefault="000B5701" w:rsidP="000B5701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+++opdrachtgever+++</w:t>
            </w:r>
          </w:p>
        </w:tc>
      </w:tr>
      <w:tr w:rsidR="000B5701" w:rsidRPr="00A6612E" w14:paraId="6F75FC19" w14:textId="77777777" w:rsidTr="00794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53A9613" w14:textId="77777777" w:rsidR="000B5701" w:rsidRPr="00F03705" w:rsidRDefault="000B5701" w:rsidP="000B5701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>
              <w:rPr>
                <w:rFonts w:ascii="Calibri" w:eastAsia="Noto Sans JP Regular" w:hAnsi="Calibri" w:cs="Calibri"/>
                <w:sz w:val="25"/>
                <w:szCs w:val="25"/>
              </w:rPr>
              <w:t xml:space="preserve">Workshop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39C5502" w14:textId="77777777" w:rsidR="000B5701" w:rsidRPr="00F03705" w:rsidRDefault="000B5701" w:rsidP="000B5701">
            <w:pPr>
              <w:pStyle w:val="Geenafstan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b w:val="0"/>
                <w:bCs w:val="0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+++thema+++</w:t>
            </w:r>
          </w:p>
        </w:tc>
      </w:tr>
      <w:tr w:rsidR="000B5701" w:rsidRPr="00A6612E" w14:paraId="6F75FC19" w14:textId="77777777" w:rsidTr="00794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53A9613" w14:textId="77777777" w:rsidR="000B5701" w:rsidRPr="00F03705" w:rsidRDefault="000B5701" w:rsidP="000B5701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>
              <w:rPr>
                <w:rFonts w:ascii="Calibri" w:eastAsia="Noto Sans JP Regular" w:hAnsi="Calibri" w:cs="Calibri"/>
                <w:sz w:val="25"/>
                <w:szCs w:val="25"/>
              </w:rPr>
              <w:t xml:space="preserve">Klanttitel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39C5502" w14:textId="77777777" w:rsidR="000B5701" w:rsidRPr="00F03705" w:rsidRDefault="000B5701" w:rsidP="000B5701">
            <w:pPr>
              <w:pStyle w:val="Geenafstan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b w:val="0"/>
                <w:bCs w:val="0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+++klanttitel+++</w:t>
            </w:r>
          </w:p>
        </w:tc>
      </w:tr>
      <w:tr w:rsidR="000B5701" w:rsidRPr="00A6612E" w14:paraId="494E9A48" w14:textId="77777777" w:rsidTr="0079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554B23" w14:textId="77777777" w:rsidR="000B5701" w:rsidRPr="00F03705" w:rsidRDefault="000B5701" w:rsidP="000B5701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Duur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0F304187" w14:textId="77777777" w:rsidR="000B5701" w:rsidRPr="00F03705" w:rsidRDefault="000B5701" w:rsidP="000B5701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+++duur+++</w:t>
            </w:r>
          </w:p>
        </w:tc>
      </w:tr>
      <w:tr w:rsidR="000B5701" w:rsidRPr="00A6612E" w14:paraId="660E9524" w14:textId="77777777" w:rsidTr="00794553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2F2F2" w:themeFill="background1" w:themeFillShade="F2"/>
            <w:vAlign w:val="center"/>
          </w:tcPr>
          <w:p w14:paraId="67818582" w14:textId="77777777" w:rsidR="000B5701" w:rsidRPr="00F03705" w:rsidRDefault="000B5701" w:rsidP="000B5701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Datum &amp; tijd</w:t>
            </w:r>
          </w:p>
        </w:tc>
        <w:tc>
          <w:tcPr>
            <w:tcW w:w="6508" w:type="dxa"/>
            <w:shd w:val="clear" w:color="auto" w:fill="FFFFFF" w:themeFill="background1"/>
            <w:vAlign w:val="center"/>
          </w:tcPr>
          <w:p w14:paraId="6EEBC5C2" w14:textId="77777777" w:rsidR="000B5701" w:rsidRPr="00F03705" w:rsidRDefault="000B5701" w:rsidP="000B5701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+++datumTijd+++</w:t>
            </w:r>
          </w:p>
        </w:tc>
      </w:tr>
      <w:tr w:rsidR="000B5701" w:rsidRPr="00A6612E" w14:paraId="4332008D" w14:textId="77777777" w:rsidTr="0079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2F2F2" w:themeFill="background1" w:themeFillShade="F2"/>
            <w:vAlign w:val="center"/>
          </w:tcPr>
          <w:p w14:paraId="587C750C" w14:textId="77777777" w:rsidR="000B5701" w:rsidRPr="00F03705" w:rsidRDefault="000B5701" w:rsidP="000B5701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Groepsgrootte</w:t>
            </w:r>
          </w:p>
        </w:tc>
        <w:tc>
          <w:tcPr>
            <w:tcW w:w="6508" w:type="dxa"/>
            <w:shd w:val="clear" w:color="auto" w:fill="FFFFFF" w:themeFill="background1"/>
            <w:vAlign w:val="center"/>
          </w:tcPr>
          <w:p w14:paraId="39A32793" w14:textId="77777777" w:rsidR="000B5701" w:rsidRPr="00F03705" w:rsidRDefault="000B5701" w:rsidP="000B5701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+++groepsgrootte+++</w:t>
            </w:r>
          </w:p>
        </w:tc>
      </w:tr>
      <w:tr w:rsidR="000B5701" w:rsidRPr="00A6612E" w14:paraId="3C510941" w14:textId="77777777" w:rsidTr="00794553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2F2F2" w:themeFill="background1" w:themeFillShade="F2"/>
            <w:vAlign w:val="center"/>
          </w:tcPr>
          <w:p w14:paraId="704C0C5E" w14:textId="77777777" w:rsidR="000B5701" w:rsidRPr="00F03705" w:rsidRDefault="000B5701" w:rsidP="000B5701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Trainingslocatie</w:t>
            </w:r>
          </w:p>
        </w:tc>
        <w:tc>
          <w:tcPr>
            <w:tcW w:w="6508" w:type="dxa"/>
            <w:shd w:val="clear" w:color="auto" w:fill="FFFFFF" w:themeFill="background1"/>
            <w:vAlign w:val="center"/>
          </w:tcPr>
          <w:p w14:paraId="3083689D" w14:textId="77777777" w:rsidR="000B5701" w:rsidRPr="00F03705" w:rsidRDefault="000B5701" w:rsidP="000B5701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+++locatie+++</w:t>
            </w:r>
          </w:p>
        </w:tc>
      </w:tr>
      <w:tr w:rsidR="000B5701" w:rsidRPr="00A6612E" w14:paraId="2C85D269" w14:textId="77777777" w:rsidTr="0079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DCE1A0" w14:textId="77777777" w:rsidR="000B5701" w:rsidRPr="00F03705" w:rsidRDefault="000B5701" w:rsidP="000B5701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Voertaal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3C876E4" w14:textId="77777777" w:rsidR="000B5701" w:rsidRPr="00F03705" w:rsidRDefault="000B5701" w:rsidP="000B5701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+++voertaal+++</w:t>
            </w:r>
          </w:p>
        </w:tc>
      </w:tr>
      <w:tr w:rsidR="000B5701" w:rsidRPr="00A6612E" w14:paraId="6F75FC19" w14:textId="77777777" w:rsidTr="00794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53A9613" w14:textId="77777777" w:rsidR="000B5701" w:rsidRPr="00F03705" w:rsidRDefault="000B5701" w:rsidP="000B5701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>
              <w:rPr>
                <w:rFonts w:ascii="Calibri" w:eastAsia="Noto Sans JP Regular" w:hAnsi="Calibri" w:cs="Calibri"/>
                <w:sz w:val="25"/>
                <w:szCs w:val="25"/>
              </w:rPr>
              <w:t xml:space="preserve">Materialen uiterlijk op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39C5502" w14:textId="77777777" w:rsidR="000B5701" w:rsidRPr="00F03705" w:rsidRDefault="000B5701" w:rsidP="000B5701">
            <w:pPr>
              <w:pStyle w:val="Geenafstan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b w:val="0"/>
                <w:bCs w:val="0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+++materialenDeadline+++</w:t>
            </w:r>
          </w:p>
        </w:tc>
      </w:tr>
      <w:tr w:rsidR="000B5701" w:rsidRPr="003E2247" w14:paraId="6A17D5FD" w14:textId="77777777" w:rsidTr="00794553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4E5C7DC" w14:textId="77777777" w:rsidR="000B5701" w:rsidRPr="00F03705" w:rsidRDefault="000B5701" w:rsidP="000B5701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Accountmanager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711DD4CA" w14:textId="77777777" w:rsidR="00B20089" w:rsidRPr="00D276DC" w:rsidRDefault="00B20089" w:rsidP="00B20089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Noto Sans JP Regular" w:cs="Calibri"/>
                <w:sz w:val="25"/>
                <w:szCs w:val="25"/>
                <w:lang w:val="en-US"/>
              </w:rPr>
            </w:pPr>
            <w:r w:rsidRPr="00D276DC">
              <w:rPr>
                <w:rFonts w:eastAsia="Noto Sans JP Regular" w:cs="Calibri"/>
                <w:sz w:val="25"/>
                <w:szCs w:val="25"/>
                <w:lang w:val="en-US"/>
              </w:rPr>
              <w:t xml:space="preserve">+++accountmanager+++</w:t>
            </w:r>
          </w:p>
        </w:tc>
      </w:tr>
      <w:tr w:rsidR="000B5701" w:rsidRPr="00A6612E" w14:paraId="5457F902" w14:textId="77777777" w:rsidTr="0079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F7939BB" w14:textId="77777777" w:rsidR="000B5701" w:rsidRPr="00F03705" w:rsidRDefault="000B5701" w:rsidP="000B5701">
            <w:pPr>
              <w:pStyle w:val="Geenafstand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Km. / Reistijd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8A88736" w14:textId="77777777" w:rsidR="000B5701" w:rsidRPr="00F03705" w:rsidRDefault="000B5701" w:rsidP="000B5701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+++reis+++</w:t>
            </w:r>
          </w:p>
        </w:tc>
      </w:tr>
      <w:tr w:rsidR="000B5701" w:rsidRPr="00A6612E" w14:paraId="2C983891" w14:textId="77777777" w:rsidTr="0079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2F5CA3E" w14:textId="77777777" w:rsidR="000B5701" w:rsidRPr="00F03705" w:rsidRDefault="000B5701" w:rsidP="000B5701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Contactpersoon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A5C93A0" w14:textId="77777777" w:rsidR="000B5701" w:rsidRPr="00F03705" w:rsidRDefault="000B5701" w:rsidP="000B5701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+++contactpersoon+++</w:t>
            </w:r>
          </w:p>
        </w:tc>
      </w:tr>
      <w:tr w:rsidR="00AB7DB2" w:rsidRPr="00A6612E" w14:paraId="2FB192AB" w14:textId="77777777" w:rsidTr="00AB7DB2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6BEEB8A" w14:textId="77777777" w:rsidR="00AB7DB2" w:rsidRPr="00AB7DB2" w:rsidRDefault="00AB7DB2" w:rsidP="00AB7DB2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AB7DB2">
              <w:rPr>
                <w:rFonts w:eastAsia="Noto Sans JP Regular" w:cs="Calibri"/>
                <w:sz w:val="25"/>
                <w:szCs w:val="25"/>
              </w:rPr>
              <w:t xml:space="preserve">Klantcontactmoment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55EF74E" w14:textId="77777777" w:rsidR="00AB7DB2" w:rsidRPr="004802F5" w:rsidRDefault="00AB7DB2" w:rsidP="00AB7D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5"/>
              </w:rPr>
            </w:pPr>
            <w:r w:rsidRPr="004802F5">
              <w:rPr>
                <w:bCs/>
                <w:szCs w:val="25"/>
              </w:rPr>
              <w:t xml:space="preserve">+++klantcontactmoment+++</w:t>
            </w:r>
          </w:p>
        </w:tc>
      </w:tr>
      <w:tr w:rsidR="00AB7DB2" w:rsidRPr="00A6612E" w14:paraId="48CA883C" w14:textId="77777777" w:rsidTr="0079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A54756C" w14:textId="77777777" w:rsidR="00AB7DB2" w:rsidRPr="00F03705" w:rsidRDefault="00AB7DB2" w:rsidP="00AB7DB2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Evaluatie deelnemers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5299F21" w14:textId="77777777" w:rsidR="00AB7DB2" w:rsidRPr="00F03705" w:rsidRDefault="00AB7DB2" w:rsidP="00AB7DB2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+++evaluatie+++</w:t>
            </w:r>
          </w:p>
        </w:tc>
      </w:tr>
      <w:tr w:rsidR="00AB7DB2" w:rsidRPr="00A6612E" w14:paraId="083813E7" w14:textId="77777777" w:rsidTr="00AB7DB2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D93812" w14:textId="77777777" w:rsidR="00AB7DB2" w:rsidRPr="00F03705" w:rsidRDefault="00AB7DB2" w:rsidP="00AB7DB2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>
              <w:rPr>
                <w:rFonts w:ascii="Calibri" w:eastAsia="Noto Sans JP Regular" w:hAnsi="Calibri" w:cs="Calibri"/>
                <w:sz w:val="25"/>
                <w:szCs w:val="25"/>
              </w:rPr>
              <w:t xml:space="preserve">IE-code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448CEF3" w14:textId="77777777" w:rsidR="00AB7DB2" w:rsidRPr="00F03705" w:rsidRDefault="00AB7DB2" w:rsidP="00AB7DB2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+++iecode+++</w:t>
            </w:r>
          </w:p>
        </w:tc>
      </w:tr>
      <w:tr w:rsidR="00AB7DB2" w:rsidRPr="00A6612E" w14:paraId="30A92D5C" w14:textId="77777777" w:rsidTr="0079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602D4D" w14:textId="77777777" w:rsidR="00AB7DB2" w:rsidRPr="00F03705" w:rsidRDefault="00AB7DB2" w:rsidP="00AB7DB2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>
              <w:rPr>
                <w:rFonts w:ascii="Calibri" w:eastAsia="Noto Sans JP Regular" w:hAnsi="Calibri" w:cs="Calibri"/>
                <w:sz w:val="25"/>
                <w:szCs w:val="25"/>
              </w:rPr>
              <w:t xml:space="preserve">Trainingscode MC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06B6DF82" w14:textId="77777777" w:rsidR="00AB7DB2" w:rsidRPr="00F03705" w:rsidRDefault="00AB7DB2" w:rsidP="00AB7DB2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+++trainingscodeMc+++ &lt;-- Vergeet de Monday Challenges niet!</w:t>
            </w:r>
            <w:proofErr w:type="spellStart"/>
            <w:proofErr w:type="spellEnd"/>
          </w:p>
        </w:tc>
      </w:tr>
    </w:tbl>
    <w:p w14:paraId="653DDF90" w14:textId="77777777" w:rsidR="008D2631" w:rsidRPr="00DA64FC" w:rsidRDefault="008D2631" w:rsidP="008D2631">
      <w:pPr>
        <w:rPr>
          <w:sz w:val="16"/>
          <w:szCs w:val="18"/>
        </w:rPr>
      </w:pPr>
    </w:p>
    <w:p w14:paraId="11B6798C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+++FOR a IN achtergrond+++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11B6798C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+++$a+++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11B6798C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+++END-FOR a+++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11B6798C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+++IF extraInfo.length+++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11B6798C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Extra informatie trainer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11B6798C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+++FOR e IN extraInfo+++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11B6798C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+++$e+++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11B6798C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+++END-FOR e+++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11B6798C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+++END-IF+++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061A85C" w14:textId="77777777" w:rsidR="00F03705" w:rsidRPr="00976647" w:rsidRDefault="00F03705" w:rsidP="00F03705">
      <w:pPr>
        <w:rPr>
          <w:lang w:val="en-US" w:eastAsia="nl-NL"/>
        </w:rPr>
      </w:pPr>
    </w:p>
    <w:p w14:paraId="3FAC0012" w14:textId="77777777" w:rsidR="008D2631" w:rsidRPr="00DA64FC" w:rsidRDefault="008D2631" w:rsidP="008D2631">
      <w:pPr>
        <w:shd w:val="clear" w:color="auto" w:fill="FFFFFF"/>
        <w:spacing w:after="225"/>
        <w:rPr>
          <w:rFonts w:eastAsia="Noto Sans JP Regular" w:cs="Times New Roman"/>
          <w:color w:val="000000"/>
          <w:szCs w:val="21"/>
          <w:lang w:val="en-US" w:eastAsia="nl-NL"/>
        </w:rPr>
      </w:pPr>
    </w:p>
    <w:p w14:paraId="448B99DD" w14:textId="77777777" w:rsidR="00005BEF" w:rsidRPr="001B4A39" w:rsidRDefault="00005BEF" w:rsidP="00005BEF">
      <w:pPr>
        <w:pStyle w:val="Geenafstand"/>
        <w:spacing w:line="276" w:lineRule="auto"/>
        <w:jc w:val="both"/>
        <w:rPr>
          <w:rFonts w:ascii="Noto Sans JP Regular" w:eastAsia="Noto Sans JP Regular" w:hAnsi="Noto Sans JP Regular"/>
          <w:sz w:val="21"/>
          <w:szCs w:val="21"/>
          <w:lang w:val="en-US"/>
        </w:rPr>
      </w:pPr>
    </w:p>
    <w:p>
      <w:r>
        <w:br w:type="page"/>
      </w:r>
    </w:p>
    <w:p>
      <w:r>
        <w:t xml:space="preserve">+++FOR m IN mondayChallenges+++</w:t>
      </w:r>
    </w:p>
    <w:p>
      <w:pPr>
        <w:pStyle w:val="Kop1"/>
        <w:rPr>
          <w:rFonts w:eastAsia="Noto Sans JP Regular"/>
          <w:highlight w:val="cyan"/>
        </w:rPr>
      </w:pPr>
      <w:r>
        <w:rPr>
          <w:rFonts w:eastAsia="Noto Sans JP Regular"/>
          <w:highlight w:val="cyan"/>
        </w:rPr>
        <w:t xml:space="preserve">+++$m+++</w:t>
      </w:r>
    </w:p>
    <w:p>
      <w:r>
        <w:t xml:space="preserve">+++END-FOR m+++</w:t>
      </w:r>
    </w:p>
    <w:p>
      <w:r>
        <w:t xml:space="preserve">+++FOR s IN concept+++</w:t>
      </w:r>
    </w:p>
    <w:p>
      <w:r>
        <w:t xml:space="preserve">+++IF $s.witregel+++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372EB200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156F7827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156F7827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b IN bullets+++</w:t>
      </w:r>
    </w:p>
    <w:p w14:paraId="156F7827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+++$b+++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b+++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blk IN rolblokken+++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+++IF $blk.titel+++</w:t>
      </w:r>
    </w:p>
    <w:p w14:paraId="372EB200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+++$blk.titel+++</w:t>
      </w:r>
    </w:p>
    <w:p>
      <w:r>
        <w:t xml:space="preserve">+++END-IF+++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r IN $blk.regels+++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$r.bullet &amp;&amp; !$r.niveau+++</w:t>
      </w:r>
    </w:p>
    <w:p w14:paraId="156F7827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$r.bullet &amp;&amp; $r.niveau+++</w:t>
      </w:r>
    </w:p>
    <w:p w14:paraId="156F7827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!$r.bullet+++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r+++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blk+++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blk IN blokken+++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+++IF $blk.titel+++</w:t>
      </w:r>
    </w:p>
    <w:p w14:paraId="372EB200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+++$blk.titel+++</w:t>
      </w:r>
    </w:p>
    <w:p>
      <w:r>
        <w:t xml:space="preserve">+++END-IF+++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r IN $blk.regels+++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$r.bullet &amp;&amp; !$r.niveau+++</w:t>
      </w:r>
    </w:p>
    <w:p w14:paraId="156F7827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$r.bullet &amp;&amp; $r.niveau+++</w:t>
      </w:r>
    </w:p>
    <w:p w14:paraId="156F7827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!$r.bullet+++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r+++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$blk.afbeelding+++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+++IMAGE blockImage($blk)+++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$blk.historie+++</w:t>
      </w:r>
    </w:p>
    <w:tbl>
      <w:tblPr>
        <w:tblW w:w="90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812"/>
        <w:gridCol w:w="1812"/>
        <w:gridCol w:w="1812"/>
        <w:gridCol w:w="1812"/>
        <w:gridCol w:w="1812"/>
      </w:tblGrid>
      <w:tr>
        <w:tc>
          <w:tcPr>
            <w:tcW w:w="1812" w:type="dxa"/>
          </w:tcPr>
          <w:p w14:paraId="156F7827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Datum</w:t>
            </w:r>
          </w:p>
        </w:tc>
        <w:tc>
          <w:tcPr>
            <w:tcW w:w="1812" w:type="dxa"/>
          </w:tcPr>
          <w:p w14:paraId="156F7827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Tijd</w:t>
            </w:r>
          </w:p>
        </w:tc>
        <w:tc>
          <w:tcPr>
            <w:tcW w:w="1812" w:type="dxa"/>
          </w:tcPr>
          <w:p w14:paraId="156F7827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Klanttitel</w:t>
            </w:r>
          </w:p>
        </w:tc>
        <w:tc>
          <w:tcPr>
            <w:tcW w:w="1812" w:type="dxa"/>
          </w:tcPr>
          <w:p w14:paraId="156F7827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Trainer (tel nr)</w:t>
            </w:r>
          </w:p>
        </w:tc>
        <w:tc>
          <w:tcPr>
            <w:tcW w:w="1812" w:type="dxa"/>
          </w:tcPr>
          <w:p w14:paraId="156F7827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CP klant</w:t>
            </w:r>
          </w:p>
        </w:tc>
      </w:tr>
      <w:tr>
        <w:tc>
          <w:tcPr>
            <w:tcW w:w="1812" w:type="dxa"/>
          </w:tcPr>
          <w:p w14:paraId="156F7827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+++FOR h IN $blk.historie+++</w:t>
            </w:r>
          </w:p>
        </w:tc>
        <w:tc>
          <w:tcPr>
            <w:tcW w:w="1812" w:type="dxa"/>
          </w:tcPr>
          <w:p w14:paraId="156F7827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156F7827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156F7827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156F7827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</w:tr>
      <w:tr>
        <w:tc>
          <w:tcPr>
            <w:tcW w:w="1812" w:type="dxa"/>
          </w:tcPr>
          <w:p w14:paraId="156F7827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+++$h.datum+++</w:t>
            </w:r>
          </w:p>
        </w:tc>
        <w:tc>
          <w:tcPr>
            <w:tcW w:w="1812" w:type="dxa"/>
          </w:tcPr>
          <w:p w14:paraId="156F7827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+++$h.tijd+++</w:t>
            </w:r>
          </w:p>
        </w:tc>
        <w:tc>
          <w:tcPr>
            <w:tcW w:w="1812" w:type="dxa"/>
          </w:tcPr>
          <w:p w14:paraId="156F7827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+++$h.klanttitel+++</w:t>
            </w:r>
          </w:p>
        </w:tc>
        <w:tc>
          <w:tcPr>
            <w:tcW w:w="1812" w:type="dxa"/>
          </w:tcPr>
          <w:p w14:paraId="156F7827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+++$h.trainer+++</w:t>
            </w:r>
          </w:p>
        </w:tc>
        <w:tc>
          <w:tcPr>
            <w:tcW w:w="1812" w:type="dxa"/>
          </w:tcPr>
          <w:p w14:paraId="156F7827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+++$h.contactpersoon+++</w:t>
            </w:r>
          </w:p>
        </w:tc>
      </w:tr>
      <w:tr>
        <w:tc>
          <w:tcPr>
            <w:tcW w:w="1812" w:type="dxa"/>
          </w:tcPr>
          <w:p w14:paraId="156F7827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+++END-FOR h+++</w:t>
            </w:r>
          </w:p>
        </w:tc>
        <w:tc>
          <w:tcPr>
            <w:tcW w:w="1812" w:type="dxa"/>
          </w:tcPr>
          <w:p w14:paraId="156F7827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156F7827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156F7827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156F7827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</w:tr>
    </w:tbl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blk+++</w:t>
      </w:r>
    </w:p>
    <w:p>
      <w:r>
        <w:t xml:space="preserve">+++FOR s IN inventarisatieIntro+++</w:t>
      </w:r>
    </w:p>
    <w:p>
      <w:r>
        <w:t xml:space="preserve">+++IF $s.witregel+++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372EB200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156F7827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156F7827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02CA1489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+++IF inventarisatie.length+++</w:t>
      </w:r>
    </w:p>
    <w:p w14:paraId="02CA1489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+++FOR v IN inventarisatie+++</w:t>
      </w:r>
    </w:p>
    <w:p w14:paraId="02CA1489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+++$v.vraag+++</w:t>
      </w:r>
    </w:p>
    <w:p w14:paraId="02CA1489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+++$v.antwoord+++</w:t>
      </w:r>
    </w:p>
    <w:p w14:paraId="02CA1489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v+++</w:t>
      </w:r>
    </w:p>
    <w:p w14:paraId="02CA1489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02CA1489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+++IF !inventarisatie.length+++</w:t>
      </w:r>
    </w:p>
    <w:p>
      <w:r>
        <w:t xml:space="preserve">+++FOR s IN inventarisatieLeeg+++</w:t>
      </w:r>
    </w:p>
    <w:p>
      <w:r>
        <w:t xml:space="preserve">+++IF $s.witregel+++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372EB200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156F7827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156F7827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156F7827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02CA1489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1D828B89" w14:textId="77777777" w:rsidR="00005BEF" w:rsidRDefault="00005BEF"/>
    <w:p w14:paraId="342FD05A" w14:textId="77777777" w:rsidR="00F37D97" w:rsidRDefault="00F37D97" w:rsidP="00091817"/>
    <w:sectPr w:rsidR="00F37D97" w:rsidSect="0064575E">
      <w:footerReference w:type="default" r:id="rId14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6123E" w14:textId="77777777" w:rsidR="00B20089" w:rsidRDefault="00B20089" w:rsidP="00005BEF">
      <w:r>
        <w:separator/>
      </w:r>
    </w:p>
  </w:endnote>
  <w:endnote w:type="continuationSeparator" w:id="0">
    <w:p w14:paraId="7CF43BCB" w14:textId="77777777" w:rsidR="00B20089" w:rsidRDefault="00B20089" w:rsidP="00005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Hoofdtekst CS)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Noto Sans JP Regular">
    <w:panose1 w:val="020B0500000000000000"/>
    <w:charset w:val="80"/>
    <w:family w:val="swiss"/>
    <w:notTrueType/>
    <w:pitch w:val="variable"/>
    <w:sig w:usb0="20000003" w:usb1="2ADF3C10" w:usb2="00000016" w:usb3="00000000" w:csb0="000601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A4270" w14:textId="77777777" w:rsidR="007F2271" w:rsidRPr="007F2271" w:rsidRDefault="007F2271" w:rsidP="007F2271">
    <w:pPr>
      <w:rPr>
        <w:rFonts w:ascii="Times New Roman" w:eastAsia="Times New Roman" w:hAnsi="Times New Roman" w:cs="Times New Roman"/>
        <w:sz w:val="24"/>
        <w:lang w:eastAsia="nl-NL"/>
      </w:rPr>
    </w:pPr>
  </w:p>
  <w:p w14:paraId="3943ACF0" w14:textId="77777777" w:rsidR="00005BEF" w:rsidRDefault="00482FD3">
    <w:pPr>
      <w:pStyle w:val="Voettekst"/>
    </w:pPr>
    <w:r>
      <w:rPr>
        <w:rFonts w:ascii="Times New Roman" w:eastAsia="Times New Roman" w:hAnsi="Times New Roman" w:cs="Times New Roman"/>
        <w:noProof/>
        <w:sz w:val="24"/>
        <w:lang w:eastAsia="nl-NL"/>
      </w:rPr>
      <w:drawing>
        <wp:anchor distT="0" distB="0" distL="114300" distR="114300" simplePos="0" relativeHeight="251664384" behindDoc="0" locked="0" layoutInCell="1" allowOverlap="1" wp14:anchorId="7493064C" wp14:editId="476586B9">
          <wp:simplePos x="0" y="0"/>
          <wp:positionH relativeFrom="column">
            <wp:posOffset>5452110</wp:posOffset>
          </wp:positionH>
          <wp:positionV relativeFrom="paragraph">
            <wp:posOffset>265007</wp:posOffset>
          </wp:positionV>
          <wp:extent cx="905510" cy="172093"/>
          <wp:effectExtent l="0" t="0" r="0" b="5715"/>
          <wp:wrapNone/>
          <wp:docPr id="1577699625" name="Afbeelding 1" descr="Afbeelding met Graphics, schermopname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7699625" name="Afbeelding 1" descr="Afbeelding met Graphics, schermopname&#10;&#10;Automatisch gegenereerde beschrijvi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5510" cy="1720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begin"/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instrText xml:space="preserve"> INCLUDEPICTURE "https://www.teambuildingtrainer.nl/wp-content/uploads/2021/06/TBT-Logo-Liggend-Zwart.png" \* MERGEFORMATINET </w:instrText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separate"/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5C961" w14:textId="77777777" w:rsidR="00B20089" w:rsidRDefault="00B20089" w:rsidP="00005BEF">
      <w:r>
        <w:separator/>
      </w:r>
    </w:p>
  </w:footnote>
  <w:footnote w:type="continuationSeparator" w:id="0">
    <w:p w14:paraId="5677113C" w14:textId="77777777" w:rsidR="00B20089" w:rsidRDefault="00B20089" w:rsidP="00005B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B093C"/>
    <w:multiLevelType w:val="hybridMultilevel"/>
    <w:tmpl w:val="D738293E"/>
    <w:lvl w:ilvl="0" w:tplc="BBAADA9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F33DC9"/>
    <w:multiLevelType w:val="hybridMultilevel"/>
    <w:tmpl w:val="20327A88"/>
    <w:lvl w:ilvl="0" w:tplc="BBAADA9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414972">
    <w:abstractNumId w:val="0"/>
  </w:num>
  <w:num w:numId="2" w16cid:durableId="1039354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89"/>
    <w:rsid w:val="00005BEF"/>
    <w:rsid w:val="00074E82"/>
    <w:rsid w:val="00091817"/>
    <w:rsid w:val="000B5701"/>
    <w:rsid w:val="0010182C"/>
    <w:rsid w:val="0018376D"/>
    <w:rsid w:val="00206E8B"/>
    <w:rsid w:val="00251A8F"/>
    <w:rsid w:val="0026278F"/>
    <w:rsid w:val="00263249"/>
    <w:rsid w:val="00272F95"/>
    <w:rsid w:val="00350405"/>
    <w:rsid w:val="003B524B"/>
    <w:rsid w:val="003F5EA5"/>
    <w:rsid w:val="004156CB"/>
    <w:rsid w:val="00436B5D"/>
    <w:rsid w:val="00482FD3"/>
    <w:rsid w:val="00522F76"/>
    <w:rsid w:val="005B77A6"/>
    <w:rsid w:val="005C0C05"/>
    <w:rsid w:val="005D75C7"/>
    <w:rsid w:val="006101E1"/>
    <w:rsid w:val="0064575E"/>
    <w:rsid w:val="006B262A"/>
    <w:rsid w:val="006D261A"/>
    <w:rsid w:val="006D3293"/>
    <w:rsid w:val="007377D1"/>
    <w:rsid w:val="00740014"/>
    <w:rsid w:val="007C64E1"/>
    <w:rsid w:val="007F2271"/>
    <w:rsid w:val="00811928"/>
    <w:rsid w:val="00872C6A"/>
    <w:rsid w:val="008A5A60"/>
    <w:rsid w:val="008B4702"/>
    <w:rsid w:val="008D2631"/>
    <w:rsid w:val="008F15B2"/>
    <w:rsid w:val="00936DB8"/>
    <w:rsid w:val="00937BFA"/>
    <w:rsid w:val="009E2490"/>
    <w:rsid w:val="00A13F8D"/>
    <w:rsid w:val="00A46346"/>
    <w:rsid w:val="00A50991"/>
    <w:rsid w:val="00A60639"/>
    <w:rsid w:val="00A6612E"/>
    <w:rsid w:val="00A80A78"/>
    <w:rsid w:val="00AB7DB2"/>
    <w:rsid w:val="00AD7761"/>
    <w:rsid w:val="00B20089"/>
    <w:rsid w:val="00B21DC0"/>
    <w:rsid w:val="00BB282F"/>
    <w:rsid w:val="00BC0D05"/>
    <w:rsid w:val="00BE5774"/>
    <w:rsid w:val="00BE593B"/>
    <w:rsid w:val="00C26530"/>
    <w:rsid w:val="00C46263"/>
    <w:rsid w:val="00C6476F"/>
    <w:rsid w:val="00C92FAF"/>
    <w:rsid w:val="00CF443A"/>
    <w:rsid w:val="00D42268"/>
    <w:rsid w:val="00D827DD"/>
    <w:rsid w:val="00D973EB"/>
    <w:rsid w:val="00DD17F5"/>
    <w:rsid w:val="00E407AE"/>
    <w:rsid w:val="00E40D17"/>
    <w:rsid w:val="00EC770A"/>
    <w:rsid w:val="00EE3F85"/>
    <w:rsid w:val="00F03705"/>
    <w:rsid w:val="00F24492"/>
    <w:rsid w:val="00F37D97"/>
    <w:rsid w:val="00F936DC"/>
    <w:rsid w:val="00FF0EE9"/>
    <w:rsid w:val="00FF5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745F4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Times New Roman (Hoofdtekst CS)"/>
        <w:sz w:val="22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03705"/>
    <w:pPr>
      <w:spacing w:line="312" w:lineRule="auto"/>
    </w:pPr>
    <w:rPr>
      <w:rFonts w:ascii="Calibri" w:hAnsi="Calibri"/>
      <w:sz w:val="25"/>
    </w:rPr>
  </w:style>
  <w:style w:type="paragraph" w:styleId="Kop1">
    <w:name w:val="heading 1"/>
    <w:aliases w:val="Kop"/>
    <w:basedOn w:val="Standaard"/>
    <w:next w:val="Standaard"/>
    <w:link w:val="Kop1Char"/>
    <w:uiPriority w:val="9"/>
    <w:qFormat/>
    <w:rsid w:val="00F03705"/>
    <w:pPr>
      <w:keepNext/>
      <w:keepLines/>
      <w:spacing w:after="80" w:line="240" w:lineRule="auto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05BEF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005BEF"/>
  </w:style>
  <w:style w:type="paragraph" w:styleId="Voettekst">
    <w:name w:val="footer"/>
    <w:basedOn w:val="Standaard"/>
    <w:link w:val="VoettekstChar"/>
    <w:uiPriority w:val="99"/>
    <w:unhideWhenUsed/>
    <w:rsid w:val="00005BEF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005BEF"/>
  </w:style>
  <w:style w:type="paragraph" w:styleId="Geenafstand">
    <w:name w:val="No Spacing"/>
    <w:uiPriority w:val="1"/>
    <w:rsid w:val="00005BEF"/>
    <w:rPr>
      <w:rFonts w:asciiTheme="minorHAnsi" w:hAnsiTheme="minorHAnsi" w:cstheme="minorBidi"/>
      <w:szCs w:val="22"/>
    </w:rPr>
  </w:style>
  <w:style w:type="table" w:styleId="Onopgemaaktetabel1">
    <w:name w:val="Plain Table 1"/>
    <w:basedOn w:val="Standaardtabel"/>
    <w:uiPriority w:val="41"/>
    <w:rsid w:val="00005BEF"/>
    <w:rPr>
      <w:rFonts w:asciiTheme="minorHAnsi" w:hAnsiTheme="minorHAnsi" w:cstheme="minorBidi"/>
      <w:szCs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Kop1Char">
    <w:name w:val="Kop 1 Char"/>
    <w:aliases w:val="Kop Char"/>
    <w:basedOn w:val="Standaardalinea-lettertype"/>
    <w:link w:val="Kop1"/>
    <w:uiPriority w:val="9"/>
    <w:rsid w:val="00F03705"/>
    <w:rPr>
      <w:rFonts w:ascii="Calibri" w:eastAsiaTheme="majorEastAsia" w:hAnsi="Calibri" w:cstheme="majorBidi"/>
      <w:b/>
      <w:color w:val="000000" w:themeColor="text1"/>
      <w:sz w:val="28"/>
      <w:szCs w:val="32"/>
    </w:rPr>
  </w:style>
  <w:style w:type="paragraph" w:styleId="Lijstalinea">
    <w:name w:val="List Paragraph"/>
    <w:basedOn w:val="Standaard"/>
    <w:uiPriority w:val="34"/>
    <w:rsid w:val="00F037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18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6210DCB08664BA65C8222C5AF591E" ma:contentTypeVersion="19" ma:contentTypeDescription="Een nieuw document maken." ma:contentTypeScope="" ma:versionID="0dea4b8e0644429ebf9ba36b5e53a5a1">
  <xsd:schema xmlns:xsd="http://www.w3.org/2001/XMLSchema" xmlns:xs="http://www.w3.org/2001/XMLSchema" xmlns:p="http://schemas.microsoft.com/office/2006/metadata/properties" xmlns:ns2="d18b35e2-45b8-4cf0-9243-68f507acc3eb" xmlns:ns3="cc3e0ecd-d6b8-482e-83e3-333ca15eb1f8" targetNamespace="http://schemas.microsoft.com/office/2006/metadata/properties" ma:root="true" ma:fieldsID="9a221418474b89bf428107c2145646be" ns2:_="" ns3:_="">
    <xsd:import namespace="d18b35e2-45b8-4cf0-9243-68f507acc3eb"/>
    <xsd:import namespace="cc3e0ecd-d6b8-482e-83e3-333ca15eb1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8b35e2-45b8-4cf0-9243-68f507acc3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Afbeeldingtags" ma:readOnly="false" ma:fieldId="{5cf76f15-5ced-4ddc-b409-7134ff3c332f}" ma:taxonomyMulti="true" ma:sspId="5f8bc974-36bd-4484-8281-23131a65c6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e0ecd-d6b8-482e-83e3-333ca15eb1f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ad1520c-71e2-48d7-bb0a-bcfc3dba7d56}" ma:internalName="TaxCatchAll" ma:showField="CatchAllData" ma:web="cc3e0ecd-d6b8-482e-83e3-333ca15eb1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e0ecd-d6b8-482e-83e3-333ca15eb1f8" xsi:nil="true"/>
    <lcf76f155ced4ddcb4097134ff3c332f xmlns="d18b35e2-45b8-4cf0-9243-68f507acc3e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D81A1D-B47A-4098-A35B-68381D5976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8b35e2-45b8-4cf0-9243-68f507acc3eb"/>
    <ds:schemaRef ds:uri="cc3e0ecd-d6b8-482e-83e3-333ca15eb1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3F97A0-A387-4063-8C78-7D27377616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CFC39F-5707-49A3-9993-967F9B06989F}">
  <ds:schemaRefs>
    <ds:schemaRef ds:uri="http://schemas.microsoft.com/office/2006/metadata/properties"/>
    <ds:schemaRef ds:uri="http://schemas.microsoft.com/office/infopath/2007/PartnerControls"/>
    <ds:schemaRef ds:uri="cc3e0ecd-d6b8-482e-83e3-333ca15eb1f8"/>
    <ds:schemaRef ds:uri="d18b35e2-45b8-4cf0-9243-68f507acc3e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FV - Briefing.dotx</Template>
  <TotalTime>0</TotalTime>
  <Pages>4</Pages>
  <Words>47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Peter Houtman | Improve Training Group</cp:lastModifiedBy>
  <cp:revision>2</cp:revision>
  <dcterms:created xsi:type="dcterms:W3CDTF">2026-02-05T09:08:00Z</dcterms:created>
  <dcterms:modified xsi:type="dcterms:W3CDTF">2026-02-05T09:08:00Z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0x010100F326210DCB08664BA65C8222C5AF591E</vt:lpwstr>
  </property>
  <property fmtid="{D5CDD505-2E9C-101B-9397-08002B2CF9AE}" pid="3" name="MediaServiceImageTags">
    <vt:lpwstr/>
  </property>
</Properties>
</file>