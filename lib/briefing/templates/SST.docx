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6569FE14" w14:textId="4EF89319" w:rsidR="00005BEF" w:rsidRDefault="00515FF5">
      <w:r>
        <w:rPr>
          <w:noProof/>
        </w:rPr>
        <w:drawing>
          <wp:anchor distT="0" distB="0" distL="114300" distR="114300" simplePos="0" relativeHeight="251693567" behindDoc="0" locked="0" layoutInCell="1" allowOverlap="1" wp14:anchorId="3963CB38" wp14:editId="6C6A8EE3">
            <wp:simplePos x="0" y="0"/>
            <wp:positionH relativeFrom="column">
              <wp:posOffset>4834488</wp:posOffset>
            </wp:positionH>
            <wp:positionV relativeFrom="paragraph">
              <wp:posOffset>8426450</wp:posOffset>
            </wp:positionV>
            <wp:extent cx="1519881" cy="312917"/>
            <wp:effectExtent l="0" t="0" r="0" b="5080"/>
            <wp:wrapNone/>
            <wp:docPr id="1457903422" name="Afbeelding 2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457903422" name="Afbeelding 1457903422"/>
                    <ns6:cNvPicPr/>
                  </ns6:nvPicPr>
                  <ns6:blipFill>
                    <ns5:blip r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519881" cy="31291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271" w:rsidRPr="00074E8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89ECFB" wp14:editId="313010DB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1004"/>
                    <wp:lineTo x="21556" y="21004"/>
                    <wp:lineTo x="21556" y="0"/>
                    <wp:lineTo x="0" y="0"/>
                  </wp:wrapPolygon>
                </wp:wrapThrough>
                <wp:docPr id="17" name="Rechthoek 17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noFill/>
                        </ns5:ln>
                      </wps:spPr>
                      <wps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wps:style>
                      <wps:txbx>
                        <w:txbxContent>
                          <w:p w14:paraId="0A282F5F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42AE145F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9ECFB" id="Rechthoek 17" o:spid="_x0000_s1026" style="position:absolute;margin-left:-70.85pt;margin-top:654.65pt;width:637.3pt;height:4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" fillcolor="white [3212]" stroked="f" strokeweight="1pt">
                <v:textbox>
                  <w:txbxContent>
                    <w:p w14:paraId="0A282F5F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42AE145F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FF0EE9" w:rsidRPr="00005BEF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406BC35" wp14:editId="516F2567">
                <wp:simplePos x="0" y="0"/>
                <wp:positionH relativeFrom="column">
                  <wp:posOffset>-71552</wp:posOffset>
                </wp:positionH>
                <wp:positionV relativeFrom="paragraph">
                  <wp:posOffset>-101600</wp:posOffset>
                </wp:positionV>
                <wp:extent cx="5372100" cy="982493"/>
                <wp:effectExtent l="0" t="0" r="0" b="0"/>
                <wp:wrapNone/>
                <wp:docPr id="6" name="Tekstvak 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 noChangeArrowheads="1"/>
                      </wps:cNvSpPr>
                      <wps:spPr bwMode="auto">
                        <ns5:xfrm>
                          <ns5:off x="0" y="0"/>
                          <ns5:ext cx="5372100" cy="982493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443CA527" w14:textId="77777777" w:rsidR="00005BEF" w:rsidRPr="00FF0EE9" w:rsidRDefault="00005BEF" w:rsidP="00005BE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FF0EE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6BC3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7" type="#_x0000_t202" style="position:absolute;margin-left:-5.65pt;margin-top:-8pt;width:423pt;height:77.3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" filled="f" stroked="f">
                <v:textbox>
                  <w:txbxContent>
                    <w:p w14:paraId="443CA527" w14:textId="77777777" w:rsidR="00005BEF" w:rsidRPr="00FF0EE9" w:rsidRDefault="00005BEF" w:rsidP="00005BE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FF0EE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 w:rsidR="00005BEF" w:rsidRPr="00005BEF">
        <w:rPr>
          <w:noProof/>
        </w:rPr>
        <w:drawing>
          <wp:anchor distT="0" distB="0" distL="114300" distR="114300" simplePos="0" relativeHeight="251656192" behindDoc="0" locked="0" layoutInCell="1" allowOverlap="1" wp14:anchorId="2FFACCB1" wp14:editId="438B67D6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8890"/>
            <wp:wrapNone/>
            <wp:docPr id="1" name="Afbeelding 1" descr="voorpagina_def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2" descr="voorpagina_def"/>
                    <ns6:cNvPicPr>
                      <ns5:picLocks noChangeAspect="1" noChangeArrowheads="1"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2E4544F2" w14:textId="77777777" w:rsidR="00005BEF" w:rsidRDefault="008B46C7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19" behindDoc="0" locked="0" layoutInCell="1" allowOverlap="1" wp14:anchorId="561B45CC" wp14:editId="6F5180C4">
                <wp:simplePos x="0" y="0"/>
                <wp:positionH relativeFrom="column">
                  <wp:posOffset>0</wp:posOffset>
                </wp:positionH>
                <wp:positionV relativeFrom="paragraph">
                  <wp:posOffset>8294385</wp:posOffset>
                </wp:positionV>
                <wp:extent cx="5960140" cy="616688"/>
                <wp:effectExtent l="0" t="0" r="8890" b="18415"/>
                <wp:wrapNone/>
                <wp:docPr id="900081498" name="Tekstvak 1"/>
                <wp:cNvGraphicFramePr/>
                <ns5:graphic>
                  <ns5:graphicData uri="http://schemas.microsoft.com/office/word/2010/wordprocessingShape">
                    <wps:wsp>
                      <wps:cNvSpPr txBox="1"/>
                      <wps:spPr>
                        <ns5:xfrm>
                          <ns5:off x="0" y="0"/>
                          <ns5:ext cx="5960140" cy="616688"/>
                        </ns5:xfrm>
                        <ns5:prstGeom prst="rect">
                          <ns5:avLst/>
                        </ns5:prstGeom>
                        <ns5:solidFill>
                          <ns5:schemeClr val="bg1">
                            <ns5:lumMod val="95000"/>
                          </ns5:scheme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2B7BB7DB" w14:textId="77777777" w:rsidR="008B46C7" w:rsidRPr="00E40D17" w:rsidRDefault="005C6E02" w:rsidP="008B46C7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Indien er tussen de trainer en Improve Training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B45CC" id="Tekstvak 1" o:spid="_x0000_s1028" type="#_x0000_t202" style="position:absolute;margin-left:0;margin-top:653.1pt;width:469.3pt;height:48.55pt;z-index:2516915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" fillcolor="#f2f2f2 [3052]" strokeweight=".5pt">
                <v:textbox>
                  <w:txbxContent>
                    <w:p w14:paraId="2B7BB7DB" w14:textId="77777777" w:rsidR="008B46C7" w:rsidRPr="00E40D17" w:rsidRDefault="005C6E02" w:rsidP="008B46C7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Indien er tussen de trainer en Improve Training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 w:rsidR="00F03705" w:rsidRPr="00F91425">
        <w:rPr>
          <w:noProof/>
        </w:rPr>
      </w:r>
      <w:r w:rsidR="006D261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E25E8F" wp14:editId="6B5267CB">
                <wp:simplePos x="0" y="0"/>
                <wp:positionH relativeFrom="column">
                  <wp:posOffset>-941705</wp:posOffset>
                </wp:positionH>
                <wp:positionV relativeFrom="paragraph">
                  <wp:posOffset>-887892</wp:posOffset>
                </wp:positionV>
                <wp:extent cx="7626350" cy="1259205"/>
                <wp:effectExtent l="0" t="0" r="6350" b="0"/>
                <wp:wrapNone/>
                <wp:docPr id="14" name="Groep 14"/>
                <wp:cNvGraphicFramePr/>
                <ns5:graphic>
                  <ns5:graphicData uri="http://schemas.microsoft.com/office/word/2010/wordprocessingGroup">
                    <wpg:wgp>
                      <wpg:cNvGrpSpPr/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 noChangeAspect="1"/>
                          </ns6:cNvPicPr>
                        </ns6:nvPicPr>
                        <ns6:blipFill rotWithShape="1">
                          <ns5:blip r:embed="rId12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  <wps:wsp>
                        <wps:cNvPr id="217" name="Tekstvak 2"/>
                        <wps:cNvSpPr txBox="1">
                          <ns5:spLocks noChangeArrowheads="1"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3CA1A102" w14:textId="77777777" w:rsidR="00005BEF" w:rsidRPr="00074E82" w:rsidRDefault="00005BEF" w:rsidP="00A50991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104"/>
                                  <w:szCs w:val="104"/>
                                </w:rPr>
                              </w:pPr>
                              <w:r w:rsidRPr="00074E8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</wp:anchor>
            </w:drawing>
          </mc:Choice>
          <mc:Fallback>
            <w:pict>
              <v:group w14:anchorId="34E25E8F" id="Groep 14" o:spid="_x0000_s1030" style="position:absolute;margin-left:-74.15pt;margin-top:-69.9pt;width:600.5pt;height:99.15pt;z-index:251663360" coordsize="76263,1259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">
                  <v:imagedata r:id="rId13" o:title="banner" croptop="24986f"/>
                </v:shape>
                <v:shape id="_x0000_s1032" type="#_x0000_t202" style="position:absolute;left:8612;width:53721;height:125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3CA1A102" w14:textId="77777777" w:rsidR="00005BEF" w:rsidRPr="00074E82" w:rsidRDefault="00005BEF" w:rsidP="00A50991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104"/>
                            <w:szCs w:val="104"/>
                          </w:rPr>
                        </w:pPr>
                        <w:r w:rsidRPr="00074E82"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69F2587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26F6A29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26F6A29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5DAA1610" w14:textId="77777777" w:rsidR="00005BEF" w:rsidRDefault="00005BEF" w:rsidP="00A6612E"/>
    <w:p>
      <w:r>
        <w:br w:type="page"/>
      </w:r>
    </w:p>
    <w:p>
      <w:r>
        <w:t xml:space="preserve">+++FOR m IN mondayChallenges+++</w:t>
      </w:r>
    </w:p>
    <w:p>
      <w:pPr>
        <w:pStyle w:val="Kop1"/>
        <w:rPr>
          <w:rFonts w:eastAsia="Noto Sans JP Regular"/>
          <w:highlight w:val="cyan"/>
        </w:rPr>
      </w:pPr>
      <w:r>
        <w:rPr>
          <w:rFonts w:eastAsia="Noto Sans JP Regular"/>
          <w:highlight w:val="cyan"/>
        </w:rPr>
        <w:t xml:space="preserve">+++$m+++</w:t>
      </w:r>
    </w:p>
    <w:p>
      <w:r>
        <w:t xml:space="preserve">+++END-FOR m+++</w:t>
      </w:r>
    </w:p>
    <w:p w14:paraId="71153A8D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Style w:val="Onopgemaaktetabel1"/>
        <w:tblW w:w="9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42201D" w:rsidRPr="00A6612E" w14:paraId="36350DFD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409AFE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A86F36A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42201D" w:rsidRPr="00A6612E" w14:paraId="37CF440A" w14:textId="77777777" w:rsidTr="0022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742749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114034C" w14:textId="77777777" w:rsidR="0042201D" w:rsidRPr="00F03705" w:rsidRDefault="0042201D" w:rsidP="0042201D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42201D" w:rsidRPr="00A6612E" w14:paraId="37CF440A" w14:textId="77777777" w:rsidTr="0022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742749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114034C" w14:textId="77777777" w:rsidR="0042201D" w:rsidRPr="00F03705" w:rsidRDefault="0042201D" w:rsidP="0042201D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42201D" w:rsidRPr="00A6612E" w14:paraId="13B41D72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720DC6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3872C1D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42201D" w:rsidRPr="00A6612E" w14:paraId="4CAE55B9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7FDA47C5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74005AF5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42201D" w:rsidRPr="00A6612E" w14:paraId="5F3AA6CE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571B89A0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567B9CC9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42201D" w:rsidRPr="00A6612E" w14:paraId="0A32792C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681E1A3B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Trainingslocatie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65E12AC3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42201D" w:rsidRPr="00A6612E" w14:paraId="14E765C0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5F49E7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A2F03E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+++voertaal+++</w:t>
            </w:r>
          </w:p>
        </w:tc>
      </w:tr>
      <w:tr w:rsidR="0042201D" w:rsidRPr="00A6612E" w14:paraId="37CF440A" w14:textId="77777777" w:rsidTr="0022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742749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114034C" w14:textId="77777777" w:rsidR="0042201D" w:rsidRPr="00F03705" w:rsidRDefault="0042201D" w:rsidP="0042201D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42201D" w:rsidRPr="003E2247" w14:paraId="6E3A8C02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372775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AF16987" w14:textId="77777777" w:rsidR="0042201D" w:rsidRPr="00D276DC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42201D" w:rsidRPr="00A6612E" w14:paraId="1A5CCD67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1A0C61" w14:textId="77777777" w:rsidR="0042201D" w:rsidRPr="00F03705" w:rsidRDefault="0042201D" w:rsidP="0042201D">
            <w:pPr>
              <w:pStyle w:val="Geenafstand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59D569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+++reis+++</w:t>
            </w:r>
          </w:p>
        </w:tc>
      </w:tr>
      <w:tr w:rsidR="0042201D" w:rsidRPr="00A6612E" w14:paraId="12835122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666CA4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629F39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42201D" w:rsidRPr="00A6612E" w14:paraId="34AD859E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CC4FC1" w14:textId="77777777" w:rsidR="0042201D" w:rsidRPr="00AB7DB2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B7DB2">
              <w:rPr>
                <w:rFonts w:eastAsia="Noto Sans JP Regular" w:cs="Calibri"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1C871E" w14:textId="77777777" w:rsidR="0042201D" w:rsidRPr="004802F5" w:rsidRDefault="0042201D" w:rsidP="00422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5"/>
              </w:rPr>
            </w:pPr>
            <w:r w:rsidRPr="004802F5">
              <w:rPr>
                <w:bCs/>
                <w:szCs w:val="25"/>
              </w:rPr>
              <w:t xml:space="preserve">+++klantcontactmoment+++</w:t>
            </w:r>
          </w:p>
        </w:tc>
      </w:tr>
      <w:tr w:rsidR="0042201D" w:rsidRPr="00A6612E" w14:paraId="322ED364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EBD310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50D16C2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+++evaluatie+++</w:t>
            </w:r>
          </w:p>
        </w:tc>
      </w:tr>
      <w:tr w:rsidR="0042201D" w:rsidRPr="00A6612E" w14:paraId="73B23922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705EAC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ECC0ED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42201D" w:rsidRPr="00A6612E" w14:paraId="5A13EAC3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46C2EB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Trainingscode MC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0B064B3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+++trainingscodeMc+++ &lt;-- Vergeet de Monday Challenges niet!</w:t>
            </w:r>
            <w:proofErr w:type="spellStart"/>
            <w:proofErr w:type="spellEnd"/>
          </w:p>
        </w:tc>
      </w:tr>
    </w:tbl>
    <w:p w14:paraId="49221C79" w14:textId="77777777" w:rsidR="008D2631" w:rsidRPr="00DA64FC" w:rsidRDefault="008D2631" w:rsidP="008D2631">
      <w:pPr>
        <w:rPr>
          <w:sz w:val="16"/>
          <w:szCs w:val="18"/>
        </w:rPr>
      </w:pPr>
    </w:p>
    <w:p w14:paraId="3CAB1B6F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B1B6F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+++$a+++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B1B6F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B1B6F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B1B6F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B1B6F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B1B6F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B1B6F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B1B6F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+++FOR s IN concept+++</w:t>
      </w:r>
    </w:p>
    <w:p>
      <w:r>
        <w:t xml:space="preserve">+++IF $s.witregel+++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69F2587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26F6A29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26F6A29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426F6A29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269F2587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26F6A29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26F6A29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269F2587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26F6A29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26F6A29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26F6A29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69F2587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26F6A29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26F6A29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050743AE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</w:p>
    <w:p w14:paraId="050743AE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</w:p>
    <w:p w14:paraId="050743AE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+++$v.vraag+++</w:t>
      </w:r>
    </w:p>
    <w:p w14:paraId="050743AE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+++$v.antwoord+++</w:t>
      </w:r>
    </w:p>
    <w:p w14:paraId="050743AE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v+++</w:t>
      </w:r>
    </w:p>
    <w:p w14:paraId="050743AE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50743AE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</w:p>
    <w:p>
      <w:r>
        <w:t xml:space="preserve">+++FOR s IN inventarisatieLeeg+++</w:t>
      </w:r>
    </w:p>
    <w:p>
      <w:r>
        <w:t xml:space="preserve">+++IF $s.witregel+++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69F2587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26F6A29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26F6A29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26F6A29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050743AE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2BC2BED" w14:textId="77777777" w:rsidR="00E407AE" w:rsidRPr="00976647" w:rsidRDefault="00E407AE" w:rsidP="00F03705">
      <w:pPr>
        <w:rPr/>
      </w:pPr>
    </w:p>
    <w:p w14:paraId="07EDE20B" w14:textId="77777777" w:rsidR="00F37D97" w:rsidRDefault="00F37D97" w:rsidP="00091817"/>
    <w:sectPr w:rsidR="00F37D97" w:rsidSect="00FD5763">
      <w:footerReference w:type="default" r:id="rId1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EC3CE6" w14:textId="77777777" w:rsidR="004D26AF" w:rsidRDefault="004D26AF" w:rsidP="00005BEF">
      <w:r>
        <w:separator/>
      </w:r>
    </w:p>
  </w:endnote>
  <w:endnote w:type="continuationSeparator" w:id="0">
    <w:p w14:paraId="00AD1BD5" w14:textId="77777777" w:rsidR="004D26AF" w:rsidRDefault="004D26AF" w:rsidP="000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JP Regular">
    <w:altName w:val="Yu Gothic"/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F84F5B" w14:textId="40A3E1CF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32093764" w14:textId="18B5A0E5" w:rsidR="00005BEF" w:rsidRDefault="00515FF5">
    <w:pPr>
      <w:pStyle w:val="Voettekst"/>
    </w:pPr>
    <w:r>
      <w:rPr>
        <w:noProof/>
      </w:rPr>
      <w:drawing>
        <wp:anchor distT="0" distB="0" distL="114300" distR="114300" simplePos="0" relativeHeight="251666432" behindDoc="0" locked="0" layoutInCell="1" allowOverlap="1" wp14:anchorId="36F753C0" wp14:editId="2F102058">
          <wp:simplePos x="0" y="0"/>
          <wp:positionH relativeFrom="column">
            <wp:posOffset>5389794</wp:posOffset>
          </wp:positionH>
          <wp:positionV relativeFrom="paragraph">
            <wp:posOffset>202054</wp:posOffset>
          </wp:positionV>
          <wp:extent cx="959359" cy="197515"/>
          <wp:effectExtent l="0" t="0" r="6350" b="5715"/>
          <wp:wrapNone/>
          <wp:docPr id="1729131765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903422" name="Afbeelding 14579034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7685" cy="1992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74CC82" w14:textId="77777777" w:rsidR="004D26AF" w:rsidRDefault="004D26AF" w:rsidP="00005BEF">
      <w:r>
        <w:separator/>
      </w:r>
    </w:p>
  </w:footnote>
  <w:footnote w:type="continuationSeparator" w:id="0">
    <w:p w14:paraId="6E867B58" w14:textId="77777777" w:rsidR="004D26AF" w:rsidRDefault="004D26AF" w:rsidP="000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94394B"/>
    <w:multiLevelType w:val="multilevel"/>
    <w:tmpl w:val="495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4972">
    <w:abstractNumId w:val="1"/>
  </w:num>
  <w:num w:numId="2" w16cid:durableId="1039354997">
    <w:abstractNumId w:val="2"/>
  </w:num>
  <w:num w:numId="3" w16cid:durableId="10122959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F5"/>
    <w:rsid w:val="00005BEF"/>
    <w:rsid w:val="000610E1"/>
    <w:rsid w:val="00074E82"/>
    <w:rsid w:val="00080CE9"/>
    <w:rsid w:val="00083C44"/>
    <w:rsid w:val="00091817"/>
    <w:rsid w:val="000E7732"/>
    <w:rsid w:val="0010182C"/>
    <w:rsid w:val="00141ACE"/>
    <w:rsid w:val="0018376D"/>
    <w:rsid w:val="00205AD9"/>
    <w:rsid w:val="00215AC2"/>
    <w:rsid w:val="00251A8F"/>
    <w:rsid w:val="00263249"/>
    <w:rsid w:val="00272F95"/>
    <w:rsid w:val="00274D7E"/>
    <w:rsid w:val="002A1F13"/>
    <w:rsid w:val="00301F95"/>
    <w:rsid w:val="00307806"/>
    <w:rsid w:val="00333961"/>
    <w:rsid w:val="00340C73"/>
    <w:rsid w:val="00350405"/>
    <w:rsid w:val="003A0F38"/>
    <w:rsid w:val="003A7E50"/>
    <w:rsid w:val="003B524B"/>
    <w:rsid w:val="003C4108"/>
    <w:rsid w:val="004156CB"/>
    <w:rsid w:val="0042201D"/>
    <w:rsid w:val="00436B5D"/>
    <w:rsid w:val="004D26AF"/>
    <w:rsid w:val="004E5693"/>
    <w:rsid w:val="004F6589"/>
    <w:rsid w:val="00515FF5"/>
    <w:rsid w:val="00522F76"/>
    <w:rsid w:val="00584D7C"/>
    <w:rsid w:val="00586CCF"/>
    <w:rsid w:val="00591388"/>
    <w:rsid w:val="005B77A6"/>
    <w:rsid w:val="005C0C05"/>
    <w:rsid w:val="005C6E02"/>
    <w:rsid w:val="005D75C7"/>
    <w:rsid w:val="00607F7F"/>
    <w:rsid w:val="006101E1"/>
    <w:rsid w:val="00627292"/>
    <w:rsid w:val="00696092"/>
    <w:rsid w:val="006A2569"/>
    <w:rsid w:val="006B262A"/>
    <w:rsid w:val="006D1A8B"/>
    <w:rsid w:val="006D261A"/>
    <w:rsid w:val="006D3293"/>
    <w:rsid w:val="00716710"/>
    <w:rsid w:val="007377D1"/>
    <w:rsid w:val="00740014"/>
    <w:rsid w:val="00790728"/>
    <w:rsid w:val="007B6753"/>
    <w:rsid w:val="007C64E1"/>
    <w:rsid w:val="007E55F6"/>
    <w:rsid w:val="007F2271"/>
    <w:rsid w:val="00805116"/>
    <w:rsid w:val="00811928"/>
    <w:rsid w:val="00812186"/>
    <w:rsid w:val="0081754F"/>
    <w:rsid w:val="00846ED0"/>
    <w:rsid w:val="0086158E"/>
    <w:rsid w:val="00872F59"/>
    <w:rsid w:val="008850B5"/>
    <w:rsid w:val="008A5A60"/>
    <w:rsid w:val="008B46C7"/>
    <w:rsid w:val="008B4702"/>
    <w:rsid w:val="008B5AD7"/>
    <w:rsid w:val="008D2631"/>
    <w:rsid w:val="008F15B2"/>
    <w:rsid w:val="008F4DE8"/>
    <w:rsid w:val="008F57A2"/>
    <w:rsid w:val="00907EB2"/>
    <w:rsid w:val="00936DB8"/>
    <w:rsid w:val="00937BFA"/>
    <w:rsid w:val="0097136C"/>
    <w:rsid w:val="009948B3"/>
    <w:rsid w:val="009D1A0D"/>
    <w:rsid w:val="009E2490"/>
    <w:rsid w:val="009E697C"/>
    <w:rsid w:val="00A126E0"/>
    <w:rsid w:val="00A13F8D"/>
    <w:rsid w:val="00A35DCA"/>
    <w:rsid w:val="00A4204A"/>
    <w:rsid w:val="00A46346"/>
    <w:rsid w:val="00A50991"/>
    <w:rsid w:val="00A6612E"/>
    <w:rsid w:val="00A80A78"/>
    <w:rsid w:val="00AD7761"/>
    <w:rsid w:val="00AE1F28"/>
    <w:rsid w:val="00AF3BFD"/>
    <w:rsid w:val="00B21DC0"/>
    <w:rsid w:val="00BA1BDE"/>
    <w:rsid w:val="00BA2976"/>
    <w:rsid w:val="00BC0D05"/>
    <w:rsid w:val="00BE4996"/>
    <w:rsid w:val="00BE593B"/>
    <w:rsid w:val="00C04DEE"/>
    <w:rsid w:val="00C274F1"/>
    <w:rsid w:val="00C46263"/>
    <w:rsid w:val="00C52846"/>
    <w:rsid w:val="00C634D1"/>
    <w:rsid w:val="00C6476F"/>
    <w:rsid w:val="00C748A1"/>
    <w:rsid w:val="00CC1C1C"/>
    <w:rsid w:val="00CC3E2F"/>
    <w:rsid w:val="00CC62BC"/>
    <w:rsid w:val="00CD42C0"/>
    <w:rsid w:val="00CD7298"/>
    <w:rsid w:val="00CF443A"/>
    <w:rsid w:val="00D42268"/>
    <w:rsid w:val="00D827DD"/>
    <w:rsid w:val="00D84935"/>
    <w:rsid w:val="00DD17F5"/>
    <w:rsid w:val="00DE6E2A"/>
    <w:rsid w:val="00DF1E2A"/>
    <w:rsid w:val="00E407AE"/>
    <w:rsid w:val="00E84C92"/>
    <w:rsid w:val="00EA03F0"/>
    <w:rsid w:val="00EC770A"/>
    <w:rsid w:val="00ED1696"/>
    <w:rsid w:val="00EE3F85"/>
    <w:rsid w:val="00F03705"/>
    <w:rsid w:val="00F24492"/>
    <w:rsid w:val="00F324D2"/>
    <w:rsid w:val="00F36ACC"/>
    <w:rsid w:val="00F37D97"/>
    <w:rsid w:val="00F43F92"/>
    <w:rsid w:val="00F91CFA"/>
    <w:rsid w:val="00F936DC"/>
    <w:rsid w:val="00F95AEB"/>
    <w:rsid w:val="00FD5763"/>
    <w:rsid w:val="00FE60EB"/>
    <w:rsid w:val="00FF074C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BF6B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" w:eastAsiaTheme="minorHAnsi" w:hAnsi="Helvetica" w:cs="Times New Roman (Hoofdtekst CS)"/>
        <w:sz w:val="22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Theme="minorHAnsi" w:hAnsiTheme="minorHAnsi" w:cstheme="minorBidi"/>
      <w:szCs w:val="22"/>
    </w:rPr>
  </w:style>
  <w:style w:type="table" w:styleId="Onopgemaaktetabel1">
    <w:name w:val="Plain Table 1"/>
    <w:basedOn w:val="Standaardtabel"/>
    <w:uiPriority w:val="41"/>
    <w:rsid w:val="00005BEF"/>
    <w:rPr>
      <w:rFonts w:ascii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op1Char">
    <w:name w:val="Kop 1 Char"/>
    <w:aliases w:val="Kop Char"/>
    <w:basedOn w:val="Standaardalinea-lettertype"/>
    <w:link w:val="Kop1"/>
    <w:uiPriority w:val="9"/>
    <w:rsid w:val="00F03705"/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D9DB0-DC5E-48F5-B147-A170A0D1C1A3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customXml/itemProps3.xml><?xml version="1.0" encoding="utf-8"?>
<ds:datastoreItem xmlns:ds="http://schemas.openxmlformats.org/officeDocument/2006/customXml" ds:itemID="{011C18B6-A2C7-4AE7-8B6C-CD33761DE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SST - Briefing2.dotx</Template>
  <TotalTime>3</TotalTime>
  <Pages>4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Houtman | Improve Training Group</cp:lastModifiedBy>
  <cp:revision>1</cp:revision>
  <dcterms:created xsi:type="dcterms:W3CDTF">2026-07-28T14:42:00Z</dcterms:created>
  <dcterms:modified xsi:type="dcterms:W3CDTF">2026-07-28T14:45:00Z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