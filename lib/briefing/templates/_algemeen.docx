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7E5BCB6B" w14:textId="77777777" w:rsidR="00005BEF" w:rsidRDefault="003A0F38">
      <w:r>
        <w:rPr>
          <w:rFonts w:ascii="Times New Roman" w:eastAsia="Times New Roman" w:hAnsi="Times New Roman" w:cs="Times New Roman"/>
          <w:noProof/>
          <w:sz w:val="24"/>
          <w:lang w:eastAsia="nl-NL"/>
        </w:rPr>
        <w:drawing>
          <wp:anchor distT="0" distB="0" distL="114300" distR="114300" simplePos="0" relativeHeight="251689471" behindDoc="0" locked="0" layoutInCell="1" allowOverlap="1" wp14:anchorId="71118781" wp14:editId="5C50B63A">
            <wp:simplePos x="0" y="0"/>
            <wp:positionH relativeFrom="column">
              <wp:posOffset>4547870</wp:posOffset>
            </wp:positionH>
            <wp:positionV relativeFrom="paragraph">
              <wp:posOffset>8447356</wp:posOffset>
            </wp:positionV>
            <wp:extent cx="1802843" cy="260252"/>
            <wp:effectExtent l="0" t="0" r="635" b="0"/>
            <wp:wrapNone/>
            <wp:docPr id="435149486" name="Afbeelding 1" descr="Afbeelding met silhouet&#10;&#10;Automatisch gegenereerde beschrijving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982644303" name="Afbeelding 1" descr="Afbeelding met silhouet&#10;&#10;Automatisch gegenereerde beschrijving"/>
                    <ns6:cNvPicPr/>
                  </ns6:nvPicPr>
                  <ns6:blipFill>
                    <ns5:blip r:embed="rIdLabelLogo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02843" cy="26025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89ECFB" wp14:editId="13552204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41642079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393EA5FD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9ECFB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41642079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393EA5FD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406BC35" wp14:editId="516F2567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4F9EBD2D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6BC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4F9EBD2D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2FFACCB1" wp14:editId="438B67D6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2297CC6C" w14:textId="77777777" w:rsidR="00005BEF" w:rsidRDefault="008B46C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561B45CC" wp14:editId="6F5180C4">
                <wp:simplePos x="0" y="0"/>
                <wp:positionH relativeFrom="column">
                  <wp:posOffset>0</wp:posOffset>
                </wp:positionH>
                <wp:positionV relativeFrom="paragraph">
                  <wp:posOffset>8294385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1212FE6E" w14:textId="77777777" w:rsidR="008B46C7" w:rsidRPr="00E40D17" w:rsidRDefault="005C6E02" w:rsidP="008B46C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B45CC" id="Tekstvak 1" o:spid="_x0000_s1028" type="#_x0000_t202" style="position:absolute;margin-left:0;margin-top:653.1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" fillcolor="#f2f2f2 [3052]" strokeweight=".5pt">
                <v:textbox>
                  <w:txbxContent>
                    <w:p w14:paraId="1212FE6E" w14:textId="77777777" w:rsidR="008B46C7" w:rsidRPr="00E40D17" w:rsidRDefault="005C6E02" w:rsidP="008B46C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E25E8F" wp14:editId="6B5267CB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48F17A67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34E25E8F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48F17A67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3804DF2C" w14:textId="77777777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 w14:paraId="3A14A231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42201D" w:rsidRPr="00A6612E" w14:paraId="0529CE23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36C3D4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D035D93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42201D" w:rsidRPr="00A6612E" w14:paraId="043B3132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C5E7E5" w14:textId="11E0134A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+++term+++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5E0D91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42201D" w:rsidRPr="00A6612E" w14:paraId="043B3132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C5E7E5" w14:textId="11E0134A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5E0D91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42201D" w:rsidRPr="00A6612E" w14:paraId="7502729B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DB0382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2282D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42201D" w:rsidRPr="00A6612E" w14:paraId="00D57009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79F391DA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102F4778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42201D" w:rsidRPr="00A6612E" w14:paraId="5C9ABE48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1737A78B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4D2341A9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42201D" w:rsidRPr="00A6612E" w14:paraId="7BBD4B5F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3782B622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2C92185C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42201D" w:rsidRPr="00A6612E" w14:paraId="5132F0EC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01866E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8EFAA8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42201D" w:rsidRPr="00A6612E" w14:paraId="043B3132" w14:textId="77777777" w:rsidTr="0022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C5E7E5" w14:textId="11E0134A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5E0D91" w14:textId="77777777" w:rsidR="0042201D" w:rsidRPr="00F03705" w:rsidRDefault="0042201D" w:rsidP="0042201D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42201D" w:rsidRPr="003E2247" w14:paraId="590475C6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516B2C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0893DDF" w14:textId="77777777" w:rsidR="0042201D" w:rsidRPr="00D276DC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42201D" w:rsidRPr="00A6612E" w14:paraId="6B3FFF6C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27062C" w14:textId="77777777" w:rsidR="0042201D" w:rsidRPr="00F03705" w:rsidRDefault="0042201D" w:rsidP="0042201D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248646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42201D" w:rsidRPr="00A6612E" w14:paraId="61E20FEF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D5C040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3D1F2F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42201D" w:rsidRPr="00A6612E" w14:paraId="1C431E94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8A3711" w14:textId="77777777" w:rsidR="0042201D" w:rsidRPr="00AB7DB2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B7DB2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6F4897" w14:textId="77777777" w:rsidR="0042201D" w:rsidRPr="004802F5" w:rsidRDefault="0042201D" w:rsidP="00422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42201D" w:rsidRPr="00A6612E" w14:paraId="112E0F49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F8DCAB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7368235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42201D" w:rsidRPr="00A6612E" w14:paraId="3360B0A5" w14:textId="77777777" w:rsidTr="002249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0D29CE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0985DA" w14:textId="77777777" w:rsidR="0042201D" w:rsidRPr="00F03705" w:rsidRDefault="0042201D" w:rsidP="0042201D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42201D" w:rsidRPr="00A6612E" w14:paraId="65F31C98" w14:textId="77777777" w:rsidTr="00224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65897A" w14:textId="77777777" w:rsidR="0042201D" w:rsidRPr="00F03705" w:rsidRDefault="0042201D" w:rsidP="0042201D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557D781" w14:textId="77777777" w:rsidR="0042201D" w:rsidRPr="00F03705" w:rsidRDefault="0042201D" w:rsidP="0042201D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4EDAD866" w14:textId="77777777" w:rsidR="008D2631" w:rsidRPr="00DA64FC" w:rsidRDefault="008D2631" w:rsidP="008D2631">
      <w:pPr>
        <w:rPr>
          <w:sz w:val="16"/>
          <w:szCs w:val="18"/>
        </w:rPr>
      </w:pPr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+++IF $a.kop+++</w:t>
      </w:r>
    </w:p>
    <w:p w:rsidR="00BA1BDE" w:rsidRDefault="00BA1BDE" w:rsidP="00BA1BDE">
      <w:pPr>
        <w:rPr>
          <w:lang w:val="en-US" w:eastAsia="nl-NL"/>
        </w:rPr>
      </w:pPr>
      <w:r w:rsidRPr="00976647">
        <w:rPr>
          <w:b/>
          <w:bCs/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>
      <w:r>
        <w:t xml:space="preserve">+++IF !$a.kop+++</w:t>
      </w:r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+++$a.tekst+++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+++END-IF+++</w:t>
      </w:r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ACAD07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+++FOR s IN concept+++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75B66D0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:rsidR="00790728" w:rsidRPr="00160E43" w:rsidRDefault="00790728" w:rsidP="00790728">
      <w:pPr>
        <w:rPr>
          <w:szCs w:val="18"/>
        </w:rPr>
      </w:pPr>
    </w:p>
    <w:p w:rsidR="00790728" w:rsidRPr="00160E43" w:rsidRDefault="00790728" w:rsidP="00790728">
      <w:pPr>
        <w:rPr>
          <w:szCs w:val="18"/>
        </w:rPr>
      </w:pPr>
      <w:r w:rsidRPr="00976647">
        <w:rPr>
          <w:b/>
          <w:bCs/>
          <w:szCs w:val="18"/>
        </w:rPr>
        <w:t xml:space="preserve">+++$v.vraag+++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0AC91A0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75B66D0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75B66D0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75B66D0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6C065D91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B408753" w14:textId="77777777" w:rsidR="00E407AE" w:rsidRPr="00976647" w:rsidRDefault="00E407AE" w:rsidP="00F03705">
      <w:pPr>
        <w:rPr/>
      </w:pPr>
    </w:p>
    <w:p w14:paraId="05945A8A" w14:textId="77777777" w:rsidR="00F37D97" w:rsidRDefault="00F37D97" w:rsidP="00091817"/>
    <w:sectPr w:rsidR="00F37D97" w:rsidSect="00FD5763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6891" w14:textId="77777777" w:rsidR="009D1A0D" w:rsidRDefault="009D1A0D" w:rsidP="00005BEF">
      <w:r>
        <w:separator/>
      </w:r>
    </w:p>
  </w:endnote>
  <w:endnote w:type="continuationSeparator" w:id="0">
    <w:p w14:paraId="2D4CDB18" w14:textId="77777777" w:rsidR="009D1A0D" w:rsidRDefault="009D1A0D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altName w:val="Yu Gothic"/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614E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0430A11E" w14:textId="77777777" w:rsidR="00005BEF" w:rsidRDefault="003A0F38">
    <w:pPr>
      <w:pStyle w:val="Voettekst"/>
    </w:pPr>
    <w:r>
      <w:rPr>
        <w:rFonts w:ascii="Times New Roman" w:eastAsia="Times New Roman" w:hAnsi="Times New Roman" w:cs="Times New Roman"/>
        <w:noProof/>
        <w:sz w:val="24"/>
        <w:lang w:eastAsia="nl-NL"/>
      </w:rPr>
      <w:drawing>
        <wp:anchor distT="0" distB="0" distL="114300" distR="114300" simplePos="0" relativeHeight="251664384" behindDoc="0" locked="0" layoutInCell="1" allowOverlap="1" wp14:anchorId="63CACF3F" wp14:editId="767D8D9C">
          <wp:simplePos x="0" y="0"/>
          <wp:positionH relativeFrom="column">
            <wp:posOffset>5291340</wp:posOffset>
          </wp:positionH>
          <wp:positionV relativeFrom="paragraph">
            <wp:posOffset>220525</wp:posOffset>
          </wp:positionV>
          <wp:extent cx="1057854" cy="152708"/>
          <wp:effectExtent l="0" t="0" r="0" b="0"/>
          <wp:wrapNone/>
          <wp:docPr id="982644303" name="Afbeelding 1" descr="Afbeelding met silhoue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644303" name="Afbeelding 1" descr="Afbeelding met silhouet&#10;&#10;Automatisch gegenereerde beschrijving"/>
                  <pic:cNvPicPr/>
                </pic:nvPicPr>
                <pic:blipFill>
                  <a:blip r:embed="rIdLabelLogo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043" cy="1544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D86D" w14:textId="77777777" w:rsidR="009D1A0D" w:rsidRDefault="009D1A0D" w:rsidP="00005BEF">
      <w:r>
        <w:separator/>
      </w:r>
    </w:p>
  </w:footnote>
  <w:footnote w:type="continuationSeparator" w:id="0">
    <w:p w14:paraId="3305308E" w14:textId="77777777" w:rsidR="009D1A0D" w:rsidRDefault="009D1A0D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94B"/>
    <w:multiLevelType w:val="multilevel"/>
    <w:tmpl w:val="495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1"/>
  </w:num>
  <w:num w:numId="2" w16cid:durableId="1039354997">
    <w:abstractNumId w:val="2"/>
  </w:num>
  <w:num w:numId="3" w16cid:durableId="101229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1D"/>
    <w:rsid w:val="00005BEF"/>
    <w:rsid w:val="00074E82"/>
    <w:rsid w:val="00080CE9"/>
    <w:rsid w:val="00083C44"/>
    <w:rsid w:val="00091817"/>
    <w:rsid w:val="000E7732"/>
    <w:rsid w:val="0010182C"/>
    <w:rsid w:val="00141ACE"/>
    <w:rsid w:val="0018376D"/>
    <w:rsid w:val="00205AD9"/>
    <w:rsid w:val="00215AC2"/>
    <w:rsid w:val="00251A8F"/>
    <w:rsid w:val="00263249"/>
    <w:rsid w:val="00272F95"/>
    <w:rsid w:val="00274D7E"/>
    <w:rsid w:val="002A1F13"/>
    <w:rsid w:val="00301F95"/>
    <w:rsid w:val="00307806"/>
    <w:rsid w:val="00333961"/>
    <w:rsid w:val="00340C73"/>
    <w:rsid w:val="00350405"/>
    <w:rsid w:val="003A0F38"/>
    <w:rsid w:val="003A7E50"/>
    <w:rsid w:val="003B524B"/>
    <w:rsid w:val="003C4108"/>
    <w:rsid w:val="004156CB"/>
    <w:rsid w:val="0042201D"/>
    <w:rsid w:val="00436B5D"/>
    <w:rsid w:val="004E5693"/>
    <w:rsid w:val="004F6589"/>
    <w:rsid w:val="00522F76"/>
    <w:rsid w:val="00584D7C"/>
    <w:rsid w:val="00586CCF"/>
    <w:rsid w:val="00591388"/>
    <w:rsid w:val="005B77A6"/>
    <w:rsid w:val="005C0C05"/>
    <w:rsid w:val="005C6E02"/>
    <w:rsid w:val="005D75C7"/>
    <w:rsid w:val="00607F7F"/>
    <w:rsid w:val="006101E1"/>
    <w:rsid w:val="00627292"/>
    <w:rsid w:val="00696092"/>
    <w:rsid w:val="006A2569"/>
    <w:rsid w:val="006B262A"/>
    <w:rsid w:val="006D1A8B"/>
    <w:rsid w:val="006D261A"/>
    <w:rsid w:val="006D3293"/>
    <w:rsid w:val="00716710"/>
    <w:rsid w:val="007377D1"/>
    <w:rsid w:val="00740014"/>
    <w:rsid w:val="00790728"/>
    <w:rsid w:val="007B6753"/>
    <w:rsid w:val="007C64E1"/>
    <w:rsid w:val="007E55F6"/>
    <w:rsid w:val="007F2271"/>
    <w:rsid w:val="00805116"/>
    <w:rsid w:val="00811928"/>
    <w:rsid w:val="00812186"/>
    <w:rsid w:val="0081754F"/>
    <w:rsid w:val="00846ED0"/>
    <w:rsid w:val="0086158E"/>
    <w:rsid w:val="00872F59"/>
    <w:rsid w:val="008850B5"/>
    <w:rsid w:val="008A5A60"/>
    <w:rsid w:val="008B46C7"/>
    <w:rsid w:val="008B4702"/>
    <w:rsid w:val="008B5AD7"/>
    <w:rsid w:val="008D2631"/>
    <w:rsid w:val="008F15B2"/>
    <w:rsid w:val="008F4DE8"/>
    <w:rsid w:val="008F57A2"/>
    <w:rsid w:val="00907EB2"/>
    <w:rsid w:val="00936DB8"/>
    <w:rsid w:val="00937BFA"/>
    <w:rsid w:val="0097136C"/>
    <w:rsid w:val="009948B3"/>
    <w:rsid w:val="009D1A0D"/>
    <w:rsid w:val="009E2490"/>
    <w:rsid w:val="009E697C"/>
    <w:rsid w:val="00A126E0"/>
    <w:rsid w:val="00A13F8D"/>
    <w:rsid w:val="00A35DCA"/>
    <w:rsid w:val="00A4204A"/>
    <w:rsid w:val="00A46346"/>
    <w:rsid w:val="00A50991"/>
    <w:rsid w:val="00A6612E"/>
    <w:rsid w:val="00A80A78"/>
    <w:rsid w:val="00AD7761"/>
    <w:rsid w:val="00AE1F28"/>
    <w:rsid w:val="00AF3BFD"/>
    <w:rsid w:val="00B21DC0"/>
    <w:rsid w:val="00BA1BDE"/>
    <w:rsid w:val="00BA2976"/>
    <w:rsid w:val="00BC0D05"/>
    <w:rsid w:val="00BE4996"/>
    <w:rsid w:val="00BE593B"/>
    <w:rsid w:val="00C04DEE"/>
    <w:rsid w:val="00C274F1"/>
    <w:rsid w:val="00C46263"/>
    <w:rsid w:val="00C52846"/>
    <w:rsid w:val="00C634D1"/>
    <w:rsid w:val="00C6476F"/>
    <w:rsid w:val="00C748A1"/>
    <w:rsid w:val="00CC1C1C"/>
    <w:rsid w:val="00CC3E2F"/>
    <w:rsid w:val="00CC62BC"/>
    <w:rsid w:val="00CD42C0"/>
    <w:rsid w:val="00CD7298"/>
    <w:rsid w:val="00CF443A"/>
    <w:rsid w:val="00D42268"/>
    <w:rsid w:val="00D827DD"/>
    <w:rsid w:val="00D84935"/>
    <w:rsid w:val="00DD17F5"/>
    <w:rsid w:val="00DE6E2A"/>
    <w:rsid w:val="00DF1E2A"/>
    <w:rsid w:val="00E407AE"/>
    <w:rsid w:val="00E84C92"/>
    <w:rsid w:val="00EA03F0"/>
    <w:rsid w:val="00EC770A"/>
    <w:rsid w:val="00ED1696"/>
    <w:rsid w:val="00EE3F85"/>
    <w:rsid w:val="00F03705"/>
    <w:rsid w:val="00F24492"/>
    <w:rsid w:val="00F324D2"/>
    <w:rsid w:val="00F36ACC"/>
    <w:rsid w:val="00F37D97"/>
    <w:rsid w:val="00F43F92"/>
    <w:rsid w:val="00F91CFA"/>
    <w:rsid w:val="00F936DC"/>
    <w:rsid w:val="00F95AEB"/>
    <w:rsid w:val="00FD5763"/>
    <w:rsid w:val="00FE60EB"/>
    <w:rsid w:val="00FF074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7A1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LabelLogo" Type="http://schemas.openxmlformats.org/officeDocument/2006/relationships/image" Target="media/labellogo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LabelLogo" Type="http://schemas.openxmlformats.org/officeDocument/2006/relationships/image" Target="media/labellogo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D9DB0-DC5E-48F5-B147-A170A0D1C1A3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2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C18B6-A2C7-4AE7-8B6C-CD33761DE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- Briefing2.dotx</Template>
  <TotalTime>1</TotalTime>
  <Pages>4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1</cp:revision>
  <dcterms:created xsi:type="dcterms:W3CDTF">2026-02-27T08:15:00Z</dcterms:created>
  <dcterms:modified xsi:type="dcterms:W3CDTF">2026-02-27T08:16:00Z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